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6771" w14:textId="651C03D6" w:rsidR="009E1CB3" w:rsidRDefault="003D6056" w:rsidP="002E2665">
      <w:pPr>
        <w:pStyle w:val="berschrift2"/>
        <w:spacing w:before="0"/>
        <w:jc w:val="both"/>
        <w:rPr>
          <w:sz w:val="36"/>
          <w:szCs w:val="36"/>
        </w:rPr>
      </w:pPr>
      <w:r w:rsidRPr="00A61287">
        <w:rPr>
          <w:sz w:val="36"/>
          <w:szCs w:val="36"/>
        </w:rPr>
        <w:t>Mitarbeite</w:t>
      </w:r>
      <w:r w:rsidR="00303C44" w:rsidRPr="00A61287">
        <w:rPr>
          <w:sz w:val="36"/>
          <w:szCs w:val="36"/>
        </w:rPr>
        <w:t>nden</w:t>
      </w:r>
      <w:r w:rsidR="006A61CE">
        <w:rPr>
          <w:sz w:val="36"/>
          <w:szCs w:val="36"/>
        </w:rPr>
        <w:t>-D</w:t>
      </w:r>
      <w:r w:rsidR="009F65DA">
        <w:rPr>
          <w:sz w:val="36"/>
          <w:szCs w:val="36"/>
        </w:rPr>
        <w:t>ialog</w:t>
      </w:r>
      <w:r w:rsidR="004D31C3">
        <w:rPr>
          <w:sz w:val="36"/>
          <w:szCs w:val="36"/>
        </w:rPr>
        <w:t xml:space="preserve"> </w:t>
      </w:r>
      <w:r w:rsidR="003D2D08">
        <w:rPr>
          <w:sz w:val="36"/>
          <w:szCs w:val="36"/>
        </w:rPr>
        <w:t>(MD)</w:t>
      </w:r>
      <w:r w:rsidR="005518B5">
        <w:rPr>
          <w:sz w:val="36"/>
          <w:szCs w:val="36"/>
        </w:rPr>
        <w:t xml:space="preserve"> - </w:t>
      </w:r>
      <w:r w:rsidR="00B07C7E">
        <w:rPr>
          <w:sz w:val="36"/>
          <w:szCs w:val="36"/>
        </w:rPr>
        <w:t>Ausblick</w:t>
      </w:r>
    </w:p>
    <w:p w14:paraId="03A1D9B3" w14:textId="77777777" w:rsidR="001D7B32" w:rsidRDefault="001D7B32" w:rsidP="002E2665">
      <w:pPr>
        <w:pStyle w:val="Grundtext"/>
        <w:jc w:val="both"/>
        <w:rPr>
          <w:rFonts w:ascii="Arial Black" w:hAnsi="Arial Black"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255"/>
        <w:gridCol w:w="850"/>
        <w:gridCol w:w="2982"/>
      </w:tblGrid>
      <w:tr w:rsidR="001B0DFE" w:rsidRPr="003E04B0" w14:paraId="3DBBFA0B" w14:textId="77777777" w:rsidTr="00F427AA">
        <w:trPr>
          <w:trHeight w:val="361"/>
        </w:trPr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4BD41026" w14:textId="77777777" w:rsidR="001B0DFE" w:rsidRPr="005518B5" w:rsidRDefault="001B0DFE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Name:</w:t>
            </w:r>
          </w:p>
        </w:tc>
        <w:sdt>
          <w:sdtPr>
            <w:rPr>
              <w:szCs w:val="24"/>
            </w:rPr>
            <w:alias w:val="Name"/>
            <w:tag w:val="ab_name"/>
            <w:id w:val="-247889314"/>
            <w:placeholder>
              <w:docPart w:val="E9D4F7F513954294A3670564F5CB9112"/>
            </w:placeholder>
            <w:showingPlcHdr/>
            <w15:appearance w15:val="hidden"/>
            <w:text/>
          </w:sdtPr>
          <w:sdtEndPr/>
          <w:sdtContent>
            <w:tc>
              <w:tcPr>
                <w:tcW w:w="3255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217C71E6" w14:textId="77777777" w:rsidR="001B0DFE" w:rsidRPr="007B1655" w:rsidRDefault="001B0DFE" w:rsidP="00794870">
                <w:pPr>
                  <w:rPr>
                    <w:szCs w:val="24"/>
                  </w:rPr>
                </w:pPr>
                <w:r w:rsidRPr="007B1655">
                  <w:rPr>
                    <w:rStyle w:val="Platzhaltertext"/>
                  </w:rPr>
                  <w:t>Vor- und Nachname</w:t>
                </w:r>
              </w:p>
            </w:tc>
          </w:sdtContent>
        </w:sdt>
        <w:tc>
          <w:tcPr>
            <w:tcW w:w="850" w:type="dxa"/>
            <w:tcBorders>
              <w:top w:val="single" w:sz="4" w:space="0" w:color="FFFFFF" w:themeColor="background1"/>
              <w:left w:val="single" w:sz="4" w:space="0" w:color="BFBFBF" w:themeColor="background1" w:themeShade="BF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3E2A5434" w14:textId="77777777" w:rsidR="001B0DFE" w:rsidRPr="005518B5" w:rsidRDefault="001B0DFE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PN:</w:t>
            </w:r>
          </w:p>
        </w:tc>
        <w:sdt>
          <w:sdtPr>
            <w:rPr>
              <w:szCs w:val="24"/>
            </w:rPr>
            <w:alias w:val="Personalnummer"/>
            <w:tag w:val="ab_pn"/>
            <w:id w:val="1415354984"/>
            <w:placeholder>
              <w:docPart w:val="BE90003F78C34049A3BA1AF6E6CEA736"/>
            </w:placeholder>
            <w:showingPlcHdr/>
            <w15:appearance w15:val="hidden"/>
            <w:text/>
          </w:sdtPr>
          <w:sdtEndPr/>
          <w:sdtContent>
            <w:tc>
              <w:tcPr>
                <w:tcW w:w="2982" w:type="dxa"/>
                <w:tcBorders>
                  <w:top w:val="single" w:sz="4" w:space="0" w:color="BFBF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/>
                </w:tcBorders>
                <w:shd w:val="clear" w:color="auto" w:fill="E1F6FF"/>
                <w:vAlign w:val="center"/>
              </w:tcPr>
              <w:p w14:paraId="78ED2BF3" w14:textId="77777777" w:rsidR="001B0DFE" w:rsidRDefault="001B0DFE" w:rsidP="00794870">
                <w:pPr>
                  <w:rPr>
                    <w:szCs w:val="24"/>
                  </w:rPr>
                </w:pPr>
                <w:r>
                  <w:rPr>
                    <w:rStyle w:val="Platzhaltertext"/>
                  </w:rPr>
                  <w:t>Personalnummer</w:t>
                </w:r>
              </w:p>
            </w:tc>
          </w:sdtContent>
        </w:sdt>
      </w:tr>
      <w:tr w:rsidR="001B0DFE" w:rsidRPr="003E04B0" w14:paraId="0C581085" w14:textId="77777777" w:rsidTr="00F427AA">
        <w:trPr>
          <w:trHeight w:val="365"/>
        </w:trPr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6F746012" w14:textId="77777777" w:rsidR="001B0DFE" w:rsidRPr="005518B5" w:rsidRDefault="001B0DFE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Funktion:</w:t>
            </w:r>
          </w:p>
        </w:tc>
        <w:sdt>
          <w:sdtPr>
            <w:alias w:val="Funktion"/>
            <w:tag w:val="ab_funktion"/>
            <w:id w:val="-1370063717"/>
            <w:placeholder>
              <w:docPart w:val="1AB9CE3D21E547558004894C440DD168"/>
            </w:placeholder>
            <w:showingPlcHdr/>
            <w15:appearance w15:val="hidden"/>
            <w:text/>
          </w:sdtPr>
          <w:sdtEndPr/>
          <w:sdtContent>
            <w:tc>
              <w:tcPr>
                <w:tcW w:w="3255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5E9677D7" w14:textId="77777777" w:rsidR="001B0DFE" w:rsidRPr="001646CA" w:rsidRDefault="001B0DFE" w:rsidP="00794870">
                <w:r>
                  <w:rPr>
                    <w:rStyle w:val="Platzhaltertext"/>
                  </w:rPr>
                  <w:t>Funktion</w:t>
                </w:r>
              </w:p>
            </w:tc>
          </w:sdtContent>
        </w:sdt>
        <w:tc>
          <w:tcPr>
            <w:tcW w:w="850" w:type="dxa"/>
            <w:tcBorders>
              <w:top w:val="single" w:sz="4" w:space="0" w:color="FFFFFF" w:themeColor="background1"/>
              <w:left w:val="single" w:sz="4" w:space="0" w:color="BFBFBF" w:themeColor="background1" w:themeShade="BF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4D80631F" w14:textId="77777777" w:rsidR="001B0DFE" w:rsidRPr="005518B5" w:rsidRDefault="001B0DFE" w:rsidP="00794870">
            <w:pPr>
              <w:rPr>
                <w:b/>
                <w:bCs/>
              </w:rPr>
            </w:pPr>
            <w:r w:rsidRPr="005518B5">
              <w:rPr>
                <w:b/>
                <w:bCs/>
                <w:szCs w:val="18"/>
              </w:rPr>
              <w:t>OE:</w:t>
            </w:r>
          </w:p>
        </w:tc>
        <w:sdt>
          <w:sdtPr>
            <w:alias w:val="Organisationseinheit"/>
            <w:tag w:val="ab_oe"/>
            <w:id w:val="1533142335"/>
            <w:placeholder>
              <w:docPart w:val="99E0EB8EE80A41A6A50A825E9DA2E490"/>
            </w:placeholder>
            <w:showingPlcHdr/>
            <w15:appearance w15:val="hidden"/>
            <w:text/>
          </w:sdtPr>
          <w:sdtEndPr/>
          <w:sdtContent>
            <w:tc>
              <w:tcPr>
                <w:tcW w:w="29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/>
                </w:tcBorders>
                <w:shd w:val="clear" w:color="auto" w:fill="E1F6FF"/>
                <w:vAlign w:val="center"/>
              </w:tcPr>
              <w:p w14:paraId="51678B4E" w14:textId="77777777" w:rsidR="001B0DFE" w:rsidRPr="001646CA" w:rsidRDefault="001B0DFE" w:rsidP="00794870">
                <w:r>
                  <w:rPr>
                    <w:rStyle w:val="Platzhaltertext"/>
                  </w:rPr>
                  <w:t>Organisationseinheit</w:t>
                </w:r>
              </w:p>
            </w:tc>
          </w:sdtContent>
        </w:sdt>
      </w:tr>
      <w:tr w:rsidR="001B0DFE" w:rsidRPr="003E04B0" w14:paraId="525ADC3D" w14:textId="77777777" w:rsidTr="00F427AA">
        <w:trPr>
          <w:trHeight w:val="367"/>
        </w:trPr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297E8859" w14:textId="77777777" w:rsidR="001B0DFE" w:rsidRPr="005518B5" w:rsidRDefault="001B0DFE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Name VG:</w:t>
            </w:r>
          </w:p>
        </w:tc>
        <w:sdt>
          <w:sdtPr>
            <w:rPr>
              <w:szCs w:val="24"/>
            </w:rPr>
            <w:alias w:val="Name Vorgesetzte/r"/>
            <w:tag w:val="ab_name_vg"/>
            <w:id w:val="-71427242"/>
            <w:placeholder>
              <w:docPart w:val="111AEDFC5D75484CA775D522AEA659BD"/>
            </w:placeholder>
            <w:showingPlcHdr/>
            <w15:appearance w15:val="hidden"/>
            <w:text/>
          </w:sdtPr>
          <w:sdtEndPr/>
          <w:sdtContent>
            <w:tc>
              <w:tcPr>
                <w:tcW w:w="3255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7641837D" w14:textId="77777777" w:rsidR="001B0DFE" w:rsidRDefault="001B0DFE" w:rsidP="00794870">
                <w:r>
                  <w:rPr>
                    <w:rStyle w:val="Platzhaltertext"/>
                  </w:rPr>
                  <w:t>Vor- und Nachname Vorgesetzte/r</w:t>
                </w:r>
              </w:p>
            </w:tc>
          </w:sdtContent>
        </w:sdt>
        <w:tc>
          <w:tcPr>
            <w:tcW w:w="850" w:type="dxa"/>
            <w:tcBorders>
              <w:top w:val="single" w:sz="4" w:space="0" w:color="FFFFFF" w:themeColor="background1"/>
              <w:left w:val="single" w:sz="4" w:space="0" w:color="BFBFBF" w:themeColor="background1" w:themeShade="BF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4A5E455A" w14:textId="77777777" w:rsidR="001B0DFE" w:rsidRPr="005518B5" w:rsidRDefault="001B0DFE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PN VG:</w:t>
            </w:r>
          </w:p>
        </w:tc>
        <w:sdt>
          <w:sdtPr>
            <w:rPr>
              <w:szCs w:val="24"/>
            </w:rPr>
            <w:alias w:val="Personalnummer Vorgesetzte/r"/>
            <w:tag w:val="ab_pn_vg"/>
            <w:id w:val="-60791359"/>
            <w:placeholder>
              <w:docPart w:val="2FAF77FB34F549B3B5DDACE630C75F40"/>
            </w:placeholder>
            <w:showingPlcHdr/>
            <w15:appearance w15:val="hidden"/>
            <w:text/>
          </w:sdtPr>
          <w:sdtEndPr/>
          <w:sdtContent>
            <w:tc>
              <w:tcPr>
                <w:tcW w:w="29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/>
                  <w:right w:val="single" w:sz="4" w:space="0" w:color="BFBFBF"/>
                </w:tcBorders>
                <w:shd w:val="clear" w:color="auto" w:fill="E1F6FF"/>
                <w:vAlign w:val="center"/>
              </w:tcPr>
              <w:p w14:paraId="1D9759C0" w14:textId="77777777" w:rsidR="001B0DFE" w:rsidRDefault="001B0DFE" w:rsidP="00794870">
                <w:r>
                  <w:rPr>
                    <w:rStyle w:val="Platzhaltertext"/>
                  </w:rPr>
                  <w:t>Personalnummer Vorgesetzte/r</w:t>
                </w:r>
              </w:p>
            </w:tc>
          </w:sdtContent>
        </w:sdt>
      </w:tr>
    </w:tbl>
    <w:p w14:paraId="02BFE090" w14:textId="77777777" w:rsidR="001B0DFE" w:rsidRDefault="001B0DFE" w:rsidP="001B0DFE">
      <w:pPr>
        <w:pStyle w:val="Grundtext"/>
        <w:rPr>
          <w:b/>
          <w:bCs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7"/>
        <w:gridCol w:w="1288"/>
        <w:gridCol w:w="709"/>
        <w:gridCol w:w="1276"/>
        <w:gridCol w:w="709"/>
        <w:gridCol w:w="1701"/>
        <w:gridCol w:w="1417"/>
      </w:tblGrid>
      <w:tr w:rsidR="001B0DFE" w:rsidRPr="003E04B0" w14:paraId="4BB6F302" w14:textId="77777777" w:rsidTr="00F427AA">
        <w:trPr>
          <w:trHeight w:val="367"/>
        </w:trPr>
        <w:tc>
          <w:tcPr>
            <w:tcW w:w="15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/>
            </w:tcBorders>
            <w:vAlign w:val="center"/>
          </w:tcPr>
          <w:p w14:paraId="1616A3F8" w14:textId="635A3A44" w:rsidR="001B0DFE" w:rsidRDefault="001B0DFE" w:rsidP="00794870">
            <w:pPr>
              <w:rPr>
                <w:b/>
                <w:bCs/>
                <w:szCs w:val="18"/>
              </w:rPr>
            </w:pPr>
            <w:bookmarkStart w:id="0" w:name="_Hlk208923416"/>
            <w:r>
              <w:rPr>
                <w:b/>
                <w:bCs/>
                <w:szCs w:val="18"/>
              </w:rPr>
              <w:t>Ausblick auf: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7D9D28A6" w14:textId="77777777" w:rsidR="001B0DFE" w:rsidRDefault="00382E56" w:rsidP="00794870">
            <w:pPr>
              <w:jc w:val="center"/>
            </w:pPr>
            <w:sdt>
              <w:sdtPr>
                <w:rPr>
                  <w:szCs w:val="18"/>
                </w:rPr>
                <w:alias w:val="Datum von"/>
                <w:tag w:val="ab_datum_von"/>
                <w:id w:val="1300269572"/>
                <w:placeholder>
                  <w:docPart w:val="13D9264CC9164A9E976948BC93968586"/>
                </w:placeholder>
                <w:showingPlcHdr/>
                <w:date w:fullDate="2025-09-12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1B0DFE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vAlign w:val="center"/>
          </w:tcPr>
          <w:p w14:paraId="112D6B0F" w14:textId="77777777" w:rsidR="001B0DFE" w:rsidRPr="007B1655" w:rsidRDefault="001B0DFE" w:rsidP="00794870">
            <w:pPr>
              <w:jc w:val="center"/>
              <w:rPr>
                <w:b/>
                <w:bCs/>
              </w:rPr>
            </w:pPr>
            <w:r w:rsidRPr="007B1655">
              <w:rPr>
                <w:b/>
                <w:bCs/>
              </w:rPr>
              <w:t>bis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1670D094" w14:textId="77777777" w:rsidR="001B0DFE" w:rsidRDefault="00382E56" w:rsidP="00794870">
            <w:pPr>
              <w:jc w:val="center"/>
            </w:pPr>
            <w:sdt>
              <w:sdtPr>
                <w:rPr>
                  <w:szCs w:val="18"/>
                </w:rPr>
                <w:alias w:val="Datum bis"/>
                <w:tag w:val="ab_datum_bis"/>
                <w:id w:val="-1927875014"/>
                <w:placeholder>
                  <w:docPart w:val="59340B5617DA409CBA885BD72E32B920"/>
                </w:placeholder>
                <w:showingPlcHdr/>
                <w:date w:fullDate="2025-09-27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1B0DFE" w:rsidRPr="002205BF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BFBFBF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14:paraId="00FE851A" w14:textId="77777777" w:rsidR="001B0DFE" w:rsidRDefault="001B0DFE" w:rsidP="00794870">
            <w:pPr>
              <w:rPr>
                <w:b/>
                <w:bCs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 w:themeColor="background1"/>
              <w:bottom w:val="single" w:sz="4" w:space="0" w:color="FFFFFF"/>
              <w:right w:val="single" w:sz="4" w:space="0" w:color="BFBFBF"/>
            </w:tcBorders>
            <w:vAlign w:val="center"/>
          </w:tcPr>
          <w:p w14:paraId="3F44E6ED" w14:textId="77777777" w:rsidR="001B0DFE" w:rsidRDefault="001B0DFE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Gespräch vom: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515BD994" w14:textId="77777777" w:rsidR="001B0DFE" w:rsidRDefault="00382E56" w:rsidP="00794870">
            <w:pPr>
              <w:jc w:val="center"/>
            </w:pPr>
            <w:sdt>
              <w:sdtPr>
                <w:rPr>
                  <w:szCs w:val="18"/>
                </w:rPr>
                <w:alias w:val="Datum Gespräch"/>
                <w:tag w:val="ab_datum_gespraech"/>
                <w:id w:val="994374142"/>
                <w:placeholder>
                  <w:docPart w:val="5D563D3C40324C75986540AB8D886152"/>
                </w:placeholder>
                <w:showingPlcHdr/>
                <w:date w:fullDate="2024-09-18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1B0DFE" w:rsidRPr="00880FAE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</w:tr>
      <w:bookmarkEnd w:id="0"/>
    </w:tbl>
    <w:p w14:paraId="466BD2D5" w14:textId="77777777" w:rsidR="00906337" w:rsidRDefault="00906337" w:rsidP="002E2665">
      <w:pPr>
        <w:pStyle w:val="Grundtext"/>
        <w:jc w:val="both"/>
        <w:rPr>
          <w:b/>
          <w:bCs/>
          <w:color w:val="auto"/>
          <w:szCs w:val="18"/>
        </w:rPr>
      </w:pPr>
    </w:p>
    <w:p w14:paraId="4CD0E8B8" w14:textId="77777777" w:rsidR="00B07C7E" w:rsidRDefault="00B07C7E" w:rsidP="002E2665">
      <w:pPr>
        <w:pStyle w:val="Grundtext"/>
        <w:jc w:val="both"/>
        <w:rPr>
          <w:b/>
          <w:bCs/>
          <w:color w:val="auto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F1752D" w14:paraId="723E68EA" w14:textId="77777777" w:rsidTr="00F42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4EC18CAB" w14:textId="2098F812" w:rsidR="00F1752D" w:rsidRDefault="00F1752D" w:rsidP="00385459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Gibt es allgemeine Bemerkungen?</w:t>
            </w:r>
          </w:p>
        </w:tc>
      </w:tr>
      <w:tr w:rsidR="00F1752D" w14:paraId="68BD3C93" w14:textId="77777777" w:rsidTr="00777EE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Allgemeine Bemerkungen"/>
              <w:tag w:val="ab_allg_bemerkungen"/>
              <w:id w:val="-225225541"/>
              <w:placeholder>
                <w:docPart w:val="66D68240E8A54DFB8DC7CA5EF64DAB7F"/>
              </w:placeholder>
              <w:showingPlcHdr/>
              <w15:appearance w15:val="hidden"/>
            </w:sdtPr>
            <w:sdtEndPr/>
            <w:sdtContent>
              <w:p w14:paraId="7A5D4F6F" w14:textId="7E03C465" w:rsidR="00F1752D" w:rsidRPr="00046901" w:rsidRDefault="00777EE2" w:rsidP="00385459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F427AA">
                  <w:rPr>
                    <w:rStyle w:val="Platzhaltertext"/>
                    <w:sz w:val="18"/>
                    <w:szCs w:val="18"/>
                  </w:rPr>
                  <w:t> </w:t>
                </w:r>
              </w:p>
            </w:sdtContent>
          </w:sdt>
        </w:tc>
      </w:tr>
    </w:tbl>
    <w:p w14:paraId="1D72E650" w14:textId="77777777" w:rsidR="000F2C26" w:rsidRPr="000F2C26" w:rsidRDefault="000F2C26" w:rsidP="000F2C26">
      <w:pPr>
        <w:pStyle w:val="Grundtext"/>
        <w:jc w:val="both"/>
        <w:rPr>
          <w:b/>
          <w:bCs/>
          <w:color w:val="auto"/>
          <w:szCs w:val="18"/>
        </w:rPr>
      </w:pPr>
    </w:p>
    <w:p w14:paraId="6EED1AAC" w14:textId="18F22B46" w:rsidR="00793CC7" w:rsidRDefault="00B07C7E" w:rsidP="00777EE2">
      <w:pPr>
        <w:pStyle w:val="Titel1MD"/>
      </w:pPr>
      <w:r>
        <w:t>Zielvereinbarung</w:t>
      </w:r>
    </w:p>
    <w:p w14:paraId="1D88E614" w14:textId="44335E0D" w:rsidR="00777EE2" w:rsidRDefault="00777EE2" w:rsidP="00777EE2">
      <w:pPr>
        <w:pStyle w:val="Grundtext"/>
        <w:tabs>
          <w:tab w:val="left" w:pos="1843"/>
        </w:tabs>
        <w:spacing w:line="264" w:lineRule="auto"/>
        <w:jc w:val="both"/>
        <w:rPr>
          <w:b/>
          <w:bCs/>
          <w:color w:val="auto"/>
          <w:szCs w:val="18"/>
        </w:rPr>
      </w:pPr>
      <w:r w:rsidRPr="00B07C7E">
        <w:rPr>
          <w:b/>
          <w:bCs/>
          <w:color w:val="auto"/>
          <w:szCs w:val="18"/>
        </w:rPr>
        <w:t>Welche Ziele sind bis wann zu erreichen?</w:t>
      </w:r>
      <w:r>
        <w:rPr>
          <w:b/>
          <w:bCs/>
          <w:color w:val="auto"/>
          <w:szCs w:val="18"/>
        </w:rPr>
        <w:t xml:space="preserve"> </w:t>
      </w:r>
      <w:r w:rsidRPr="00B07C7E">
        <w:rPr>
          <w:b/>
          <w:bCs/>
          <w:color w:val="auto"/>
          <w:szCs w:val="18"/>
        </w:rPr>
        <w:t>Wie werden sie gemessen</w:t>
      </w:r>
      <w:r>
        <w:rPr>
          <w:b/>
          <w:bCs/>
          <w:color w:val="auto"/>
          <w:szCs w:val="18"/>
        </w:rPr>
        <w:t xml:space="preserve"> und </w:t>
      </w:r>
      <w:r w:rsidRPr="00B07C7E">
        <w:rPr>
          <w:b/>
          <w:bCs/>
          <w:color w:val="auto"/>
          <w:szCs w:val="18"/>
        </w:rPr>
        <w:t xml:space="preserve">welche Massnahmen </w:t>
      </w:r>
      <w:r>
        <w:rPr>
          <w:b/>
          <w:bCs/>
          <w:color w:val="auto"/>
          <w:szCs w:val="18"/>
        </w:rPr>
        <w:t xml:space="preserve">oder Zwischenschritte </w:t>
      </w:r>
      <w:r w:rsidRPr="00B07C7E">
        <w:rPr>
          <w:b/>
          <w:bCs/>
          <w:color w:val="auto"/>
          <w:szCs w:val="18"/>
        </w:rPr>
        <w:t>erfordern sie gegebenenfalls?</w:t>
      </w:r>
    </w:p>
    <w:p w14:paraId="0C02B9F1" w14:textId="77777777" w:rsidR="00777EE2" w:rsidRPr="00777EE2" w:rsidRDefault="00777EE2" w:rsidP="00777EE2">
      <w:pPr>
        <w:pStyle w:val="Grundtext"/>
        <w:tabs>
          <w:tab w:val="left" w:pos="1843"/>
        </w:tabs>
        <w:spacing w:line="264" w:lineRule="auto"/>
        <w:jc w:val="both"/>
        <w:rPr>
          <w:b/>
          <w:bCs/>
          <w:color w:val="auto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777EE2" w:rsidRPr="00D14E13" w14:paraId="21B69D9A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6F6C4F2" w14:textId="77777777" w:rsidR="00777EE2" w:rsidRPr="00FC66E0" w:rsidRDefault="00777EE2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Ziel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3EE3548" w14:textId="77777777" w:rsidR="00777EE2" w:rsidRPr="00FC66E0" w:rsidRDefault="00777EE2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47EE76E" w14:textId="52902C0F" w:rsidR="00777EE2" w:rsidRPr="00FC66E0" w:rsidRDefault="00777EE2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53814811" w14:textId="77777777" w:rsidR="00777EE2" w:rsidRPr="00FC66E0" w:rsidRDefault="00777EE2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777EE2" w:rsidRPr="00131596" w14:paraId="32C827E6" w14:textId="77777777" w:rsidTr="00FC66E0">
        <w:trPr>
          <w:trHeight w:val="1134"/>
        </w:trPr>
        <w:sdt>
          <w:sdtPr>
            <w:rPr>
              <w:color w:val="000000" w:themeColor="text1"/>
              <w:szCs w:val="18"/>
            </w:rPr>
            <w:alias w:val="Ziel"/>
            <w:tag w:val="ab_ziel"/>
            <w:id w:val="-1709098788"/>
            <w:placeholder>
              <w:docPart w:val="55FD809729B2476C9DFFEFF37A822E7D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95E6F3C" w14:textId="77777777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ziel_kriterien"/>
            <w:id w:val="-1563783258"/>
            <w:placeholder>
              <w:docPart w:val="21F9DE4366BC4EE888CDEE4DCF6539B8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6DE12AA" w14:textId="7F702CC4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ziel_schritte"/>
            <w:id w:val="723722930"/>
            <w:placeholder>
              <w:docPart w:val="8DA274EC85AE46CDAEE55F8FC081D977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107EAA46" w14:textId="77777777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ziel_termin"/>
            <w:id w:val="1397088298"/>
            <w:placeholder>
              <w:docPart w:val="21F9DE4366BC4EE888CDEE4DCF6539B8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665700D7" w14:textId="7AC496EF" w:rsidR="00777EE2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  <w:tr w:rsidR="00777EE2" w:rsidRPr="00131596" w14:paraId="10B392C0" w14:textId="77777777" w:rsidTr="00777EE2">
        <w:trPr>
          <w:trHeight w:val="1134"/>
        </w:trPr>
        <w:sdt>
          <w:sdtPr>
            <w:rPr>
              <w:color w:val="000000" w:themeColor="text1"/>
              <w:szCs w:val="18"/>
            </w:rPr>
            <w:alias w:val="Ziel"/>
            <w:tag w:val="ab_ziel"/>
            <w:id w:val="-2128694488"/>
            <w:placeholder>
              <w:docPart w:val="A33A9B71BA7E4FF98326C6155384BC07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74170545" w14:textId="77777777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ziel_kriterien"/>
            <w:id w:val="1671371490"/>
            <w:placeholder>
              <w:docPart w:val="79CFAE6BBDB24F1EB6350B88E60B8CE7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2321AEF" w14:textId="77777777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ziel_schritte"/>
            <w:id w:val="-1534343890"/>
            <w:placeholder>
              <w:docPart w:val="54B6B26EE26C4784A9ED807C7EBC2780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474007D5" w14:textId="77777777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ziel_termin"/>
            <w:id w:val="-811246858"/>
            <w:placeholder>
              <w:docPart w:val="79CFAE6BBDB24F1EB6350B88E60B8CE7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7E795B61" w14:textId="0EE4CC3F" w:rsidR="00777EE2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  <w:tr w:rsidR="00777EE2" w:rsidRPr="00131596" w14:paraId="768A14FA" w14:textId="77777777" w:rsidTr="00777EE2">
        <w:trPr>
          <w:trHeight w:val="1134"/>
        </w:trPr>
        <w:sdt>
          <w:sdtPr>
            <w:rPr>
              <w:color w:val="000000" w:themeColor="text1"/>
              <w:szCs w:val="18"/>
            </w:rPr>
            <w:alias w:val="Ziel"/>
            <w:tag w:val="ab_ziel"/>
            <w:id w:val="-2053994134"/>
            <w:placeholder>
              <w:docPart w:val="4E92C4B1DE3F48E79E8F1C3488E31A37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3CC7CC2" w14:textId="5C6227CF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ziel_kriterien"/>
            <w:id w:val="-1619365274"/>
            <w:placeholder>
              <w:docPart w:val="946070A287AE4450A49AA5889EAF9D23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56DAD7B9" w14:textId="5F19A9D1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ziel_schritte"/>
            <w:id w:val="1753465247"/>
            <w:placeholder>
              <w:docPart w:val="51C850EA2880437780F2D264505AB36A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2492A55B" w14:textId="40CF6F58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ziel_termin"/>
            <w:id w:val="1440720662"/>
            <w:placeholder>
              <w:docPart w:val="E07FD9CBF4354142816E33D67ADD742F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4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28DE6309" w14:textId="2DA6821E" w:rsidR="00777EE2" w:rsidRPr="00131596" w:rsidRDefault="00777EE2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2026C2" w14:paraId="3661B857" w14:textId="77777777" w:rsidTr="00F42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8" w:space="0" w:color="FFFFFF" w:themeColor="background1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4874D4E" w14:textId="77777777" w:rsidR="00777EE2" w:rsidRDefault="00777EE2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 w:val="18"/>
                <w:szCs w:val="18"/>
              </w:rPr>
            </w:pPr>
          </w:p>
          <w:p w14:paraId="3D10538A" w14:textId="472E3BDE" w:rsidR="00777EE2" w:rsidRPr="00777EE2" w:rsidRDefault="00FC66E0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 xml:space="preserve">Optionales Freitext-Feld: </w:t>
            </w:r>
          </w:p>
        </w:tc>
      </w:tr>
      <w:tr w:rsidR="00046901" w14:paraId="6E1AB320" w14:textId="77777777" w:rsidTr="00FC66E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Ziele Freitext"/>
              <w:tag w:val="ab_ziel_freitext"/>
              <w:id w:val="-1941064785"/>
              <w:placeholder>
                <w:docPart w:val="0714A13DBC8E42D28B83D345E26E2EBF"/>
              </w:placeholder>
              <w:showingPlcHdr/>
              <w15:appearance w15:val="hidden"/>
            </w:sdtPr>
            <w:sdtEndPr/>
            <w:sdtContent>
              <w:p w14:paraId="6EC09B82" w14:textId="170A90CF" w:rsidR="00777EE2" w:rsidRPr="00F427AA" w:rsidRDefault="00FC66E0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F427AA">
                  <w:rPr>
                    <w:rStyle w:val="Platzhaltertext"/>
                    <w:sz w:val="18"/>
                    <w:szCs w:val="18"/>
                  </w:rPr>
                  <w:t> </w:t>
                </w:r>
              </w:p>
            </w:sdtContent>
          </w:sdt>
        </w:tc>
      </w:tr>
    </w:tbl>
    <w:p w14:paraId="2D8B9BF8" w14:textId="30B92244" w:rsidR="000F2C26" w:rsidRPr="000F2C26" w:rsidRDefault="000F2C26" w:rsidP="000F2C26">
      <w:pPr>
        <w:spacing w:after="200" w:line="276" w:lineRule="auto"/>
        <w:rPr>
          <w:rFonts w:eastAsia="Times New Roman"/>
          <w:b/>
          <w:bCs/>
          <w:szCs w:val="18"/>
        </w:rPr>
      </w:pPr>
      <w:r>
        <w:rPr>
          <w:b/>
          <w:bCs/>
          <w:szCs w:val="18"/>
        </w:rPr>
        <w:br w:type="page"/>
      </w:r>
    </w:p>
    <w:p w14:paraId="2D27478A" w14:textId="1B90A737" w:rsidR="00B62FEF" w:rsidRPr="00B07C7E" w:rsidRDefault="00B07C7E" w:rsidP="00777EE2">
      <w:pPr>
        <w:pStyle w:val="Titel1MD"/>
      </w:pPr>
      <w:r>
        <w:lastRenderedPageBreak/>
        <w:t>Persönliche Entwicklung</w:t>
      </w:r>
    </w:p>
    <w:p w14:paraId="15E33E5E" w14:textId="4941B879" w:rsidR="00906337" w:rsidRPr="00906337" w:rsidRDefault="00906337" w:rsidP="00906337">
      <w:pPr>
        <w:pStyle w:val="Grundtext"/>
        <w:jc w:val="both"/>
        <w:rPr>
          <w:b/>
          <w:bCs/>
          <w:color w:val="auto"/>
          <w:sz w:val="16"/>
          <w:szCs w:val="16"/>
        </w:rPr>
      </w:pPr>
      <w:bookmarkStart w:id="1" w:name="_Hlk198652837"/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906337" w:rsidRPr="00906337" w14:paraId="2EF15051" w14:textId="77777777" w:rsidTr="00F427AA">
        <w:trPr>
          <w:trHeight w:val="462"/>
        </w:trPr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17ABA54E" w14:textId="37343F4D" w:rsidR="005518B5" w:rsidRPr="00906337" w:rsidRDefault="003504E3" w:rsidP="002E2665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3504E3">
              <w:rPr>
                <w:sz w:val="16"/>
                <w:szCs w:val="16"/>
              </w:rPr>
              <w:t xml:space="preserve">Grundlage ist das Kompetenzmodell des Kantons Zürich. Es können individuell eine oder mehrere </w:t>
            </w:r>
            <w:r w:rsidR="008545FB" w:rsidRPr="003504E3">
              <w:rPr>
                <w:sz w:val="16"/>
                <w:szCs w:val="16"/>
              </w:rPr>
              <w:t>Entwicklungsziel</w:t>
            </w:r>
            <w:r w:rsidR="008545FB">
              <w:rPr>
                <w:sz w:val="16"/>
                <w:szCs w:val="16"/>
              </w:rPr>
              <w:t>e formuliert</w:t>
            </w:r>
            <w:r w:rsidRPr="003504E3">
              <w:rPr>
                <w:sz w:val="16"/>
                <w:szCs w:val="16"/>
              </w:rPr>
              <w:t xml:space="preserve"> werden</w:t>
            </w:r>
            <w:r>
              <w:rPr>
                <w:sz w:val="16"/>
                <w:szCs w:val="16"/>
              </w:rPr>
              <w:t>.</w:t>
            </w:r>
            <w:r w:rsidRPr="003504E3">
              <w:rPr>
                <w:sz w:val="16"/>
                <w:szCs w:val="16"/>
              </w:rPr>
              <w:t xml:space="preserve"> </w:t>
            </w:r>
            <w:bookmarkStart w:id="2" w:name="_Hlk210124267"/>
            <w:r w:rsidR="00A628EC">
              <w:rPr>
                <w:sz w:val="16"/>
                <w:szCs w:val="16"/>
              </w:rPr>
              <w:t>Human Resources &amp; Entwicklung</w:t>
            </w:r>
            <w:r>
              <w:rPr>
                <w:sz w:val="16"/>
                <w:szCs w:val="16"/>
              </w:rPr>
              <w:t xml:space="preserve"> </w:t>
            </w:r>
            <w:bookmarkEnd w:id="2"/>
            <w:r>
              <w:rPr>
                <w:sz w:val="16"/>
                <w:szCs w:val="16"/>
              </w:rPr>
              <w:t>empfiehlt</w:t>
            </w:r>
            <w:r w:rsidRPr="003504E3">
              <w:rPr>
                <w:sz w:val="16"/>
                <w:szCs w:val="16"/>
              </w:rPr>
              <w:t xml:space="preserve"> </w:t>
            </w:r>
            <w:r w:rsidR="00006FFE">
              <w:rPr>
                <w:sz w:val="16"/>
                <w:szCs w:val="16"/>
              </w:rPr>
              <w:t>ein bis zwei</w:t>
            </w:r>
            <w:r w:rsidRPr="003504E3">
              <w:rPr>
                <w:sz w:val="16"/>
                <w:szCs w:val="16"/>
              </w:rPr>
              <w:t xml:space="preserve">. </w:t>
            </w:r>
            <w:r w:rsidR="008545FB" w:rsidRPr="003504E3">
              <w:rPr>
                <w:sz w:val="16"/>
                <w:szCs w:val="16"/>
              </w:rPr>
              <w:t>Zusätzlich zum Entwicklungsziel</w:t>
            </w:r>
            <w:r w:rsidR="008545FB">
              <w:rPr>
                <w:sz w:val="16"/>
                <w:szCs w:val="16"/>
              </w:rPr>
              <w:t xml:space="preserve"> sollten </w:t>
            </w:r>
            <w:r w:rsidR="008545FB" w:rsidRPr="003504E3">
              <w:rPr>
                <w:sz w:val="16"/>
                <w:szCs w:val="16"/>
              </w:rPr>
              <w:t>Zielschritte, Messkriterien und ein Enddatum definier</w:t>
            </w:r>
            <w:r w:rsidR="008545FB">
              <w:rPr>
                <w:sz w:val="16"/>
                <w:szCs w:val="16"/>
              </w:rPr>
              <w:t>t werden</w:t>
            </w:r>
            <w:r w:rsidR="008545FB" w:rsidRPr="003504E3">
              <w:rPr>
                <w:sz w:val="16"/>
                <w:szCs w:val="16"/>
              </w:rPr>
              <w:t>.</w:t>
            </w:r>
            <w:r w:rsidR="008545FB">
              <w:rPr>
                <w:sz w:val="16"/>
                <w:szCs w:val="16"/>
              </w:rPr>
              <w:t xml:space="preserve"> </w:t>
            </w:r>
            <w:r w:rsidR="008545FB" w:rsidRPr="003504E3">
              <w:rPr>
                <w:sz w:val="16"/>
                <w:szCs w:val="16"/>
              </w:rPr>
              <w:t>Zielschritte</w:t>
            </w:r>
            <w:r w:rsidR="008545FB">
              <w:rPr>
                <w:sz w:val="16"/>
                <w:szCs w:val="16"/>
              </w:rPr>
              <w:t xml:space="preserve"> können </w:t>
            </w:r>
            <w:r w:rsidRPr="003504E3">
              <w:rPr>
                <w:sz w:val="16"/>
                <w:szCs w:val="16"/>
              </w:rPr>
              <w:t>verschiedene Lernformen gemä</w:t>
            </w:r>
            <w:r w:rsidR="008545FB">
              <w:rPr>
                <w:sz w:val="16"/>
                <w:szCs w:val="16"/>
              </w:rPr>
              <w:t>ss</w:t>
            </w:r>
            <w:r w:rsidRPr="003504E3">
              <w:rPr>
                <w:sz w:val="16"/>
                <w:szCs w:val="16"/>
              </w:rPr>
              <w:t xml:space="preserve"> dem 70-20-10-Modell umfassen (Lernen </w:t>
            </w:r>
            <w:r w:rsidR="008545FB">
              <w:rPr>
                <w:sz w:val="16"/>
                <w:szCs w:val="16"/>
              </w:rPr>
              <w:t>am Arbeitsplatz</w:t>
            </w:r>
            <w:r w:rsidRPr="003504E3">
              <w:rPr>
                <w:sz w:val="16"/>
                <w:szCs w:val="16"/>
              </w:rPr>
              <w:t xml:space="preserve">, durch </w:t>
            </w:r>
            <w:r w:rsidR="008545FB">
              <w:rPr>
                <w:sz w:val="16"/>
                <w:szCs w:val="16"/>
              </w:rPr>
              <w:t>Kolleginnen und Kollegen</w:t>
            </w:r>
            <w:r w:rsidRPr="003504E3">
              <w:rPr>
                <w:sz w:val="16"/>
                <w:szCs w:val="16"/>
              </w:rPr>
              <w:t xml:space="preserve">, </w:t>
            </w:r>
            <w:r w:rsidR="008545FB">
              <w:rPr>
                <w:sz w:val="16"/>
                <w:szCs w:val="16"/>
              </w:rPr>
              <w:t xml:space="preserve">durch </w:t>
            </w:r>
            <w:r w:rsidRPr="003504E3">
              <w:rPr>
                <w:sz w:val="16"/>
                <w:szCs w:val="16"/>
              </w:rPr>
              <w:t>formelle Weiterbildun</w:t>
            </w:r>
            <w:r w:rsidR="008545FB">
              <w:rPr>
                <w:sz w:val="16"/>
                <w:szCs w:val="16"/>
              </w:rPr>
              <w:t>g</w:t>
            </w:r>
            <w:r w:rsidRPr="003504E3">
              <w:rPr>
                <w:sz w:val="16"/>
                <w:szCs w:val="16"/>
              </w:rPr>
              <w:t xml:space="preserve">). </w:t>
            </w:r>
          </w:p>
        </w:tc>
      </w:tr>
      <w:bookmarkEnd w:id="1"/>
    </w:tbl>
    <w:p w14:paraId="5700E034" w14:textId="77777777" w:rsidR="00793CC7" w:rsidRPr="00AD6E3A" w:rsidRDefault="00793CC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FC66E0" w:rsidRPr="00FC3B74" w14:paraId="6BFE11F5" w14:textId="77777777" w:rsidTr="00F427AA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992AA2"/>
              <w:right w:val="single" w:sz="4" w:space="0" w:color="FFFFFF"/>
            </w:tcBorders>
            <w:vAlign w:val="bottom"/>
          </w:tcPr>
          <w:bookmarkStart w:id="3" w:name="_Hlk209008304"/>
          <w:p w14:paraId="525BA20F" w14:textId="5D9483DB" w:rsidR="00FC66E0" w:rsidRPr="00FC66E0" w:rsidRDefault="00FC66E0" w:rsidP="00FC66E0">
            <w:pPr>
              <w:spacing w:before="60" w:after="60"/>
              <w:rPr>
                <w:color w:val="885EA0" w:themeColor="text2"/>
                <w:sz w:val="16"/>
                <w:szCs w:val="16"/>
              </w:rPr>
            </w:pPr>
            <w:r w:rsidRPr="00764C2D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259361B8" wp14:editId="64E921F6">
                      <wp:extent cx="509905" cy="428625"/>
                      <wp:effectExtent l="0" t="0" r="4445" b="9525"/>
                      <wp:docPr id="19" name="Rechteck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905" cy="42862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317097" id="Rechteck 19" o:spid="_x0000_s1026" style="width:40.1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" stroked="f">
                      <v:fill r:id="rId16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992AA2"/>
              <w:right w:val="single" w:sz="4" w:space="0" w:color="FFFFFF"/>
            </w:tcBorders>
            <w:vAlign w:val="center"/>
          </w:tcPr>
          <w:p w14:paraId="7E390191" w14:textId="22C9566B" w:rsidR="00FC66E0" w:rsidRPr="00FC3B74" w:rsidRDefault="00FC66E0" w:rsidP="002E2665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764C2D">
              <w:rPr>
                <w:b/>
                <w:color w:val="992AA2"/>
                <w:szCs w:val="18"/>
              </w:rPr>
              <w:t>Persönlichkeit</w:t>
            </w:r>
            <w:r w:rsidRPr="00764C2D">
              <w:rPr>
                <w:color w:val="992AA2"/>
                <w:szCs w:val="18"/>
              </w:rPr>
              <w:t xml:space="preserve"> «Wir wissen, wer wir sind, und nehmen unsere Verantwortung wahr</w:t>
            </w:r>
            <w:r>
              <w:rPr>
                <w:color w:val="992AA2"/>
                <w:szCs w:val="18"/>
              </w:rPr>
              <w:t>.</w:t>
            </w:r>
            <w:r w:rsidRPr="00764C2D">
              <w:rPr>
                <w:color w:val="992AA2"/>
                <w:szCs w:val="18"/>
              </w:rPr>
              <w:t>»</w:t>
            </w:r>
          </w:p>
        </w:tc>
      </w:tr>
      <w:bookmarkEnd w:id="3"/>
    </w:tbl>
    <w:p w14:paraId="58DA1E78" w14:textId="1E88EE55" w:rsidR="002F1490" w:rsidRDefault="002F1490" w:rsidP="004B5FCC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1A75D1DE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27F5C43B" w14:textId="6E715C5F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1F13ED">
              <w:rPr>
                <w:b/>
                <w:bCs/>
                <w:color w:val="992AA2"/>
                <w:szCs w:val="18"/>
              </w:rPr>
              <w:t xml:space="preserve">Entwicklungsfähigkeit </w:t>
            </w:r>
            <w:r w:rsidRPr="001F002B">
              <w:rPr>
                <w:color w:val="992AA2"/>
                <w:szCs w:val="18"/>
              </w:rPr>
              <w:t>(Lernbereitschaft, Veränderungsfähigkeit, Reflexionsfähigkeit)</w:t>
            </w:r>
          </w:p>
        </w:tc>
      </w:tr>
      <w:tr w:rsidR="00FC66E0" w:rsidRPr="00FC66E0" w14:paraId="08645480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4D08C4B" w14:textId="308ECAE9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FA3167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EA127B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77CC37C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1BF401A7" w14:textId="77777777" w:rsidTr="00FC66E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entwicklungsfaehigkeit_ziel"/>
            <w:id w:val="937479600"/>
            <w:placeholder>
              <w:docPart w:val="FBB6F191824F4807B936A0C86F71165F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C0A6E12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entwicklungsfaehigkeit_kriterien"/>
            <w:id w:val="1271894697"/>
            <w:placeholder>
              <w:docPart w:val="64E0A65070914F8289D73CAB25A15006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72D6B87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entwicklungsfaehigkeit_schritte"/>
            <w:id w:val="-1292284561"/>
            <w:placeholder>
              <w:docPart w:val="E4335B977D654981A9EE276A00A5AE9E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7482DC5A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entwicklungsfaehigkeit_termin"/>
            <w:id w:val="-552079198"/>
            <w:placeholder>
              <w:docPart w:val="64E0A65070914F8289D73CAB25A15006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5B4C5F61" w14:textId="09EAA30A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06753A24" w14:textId="77777777" w:rsidR="00FC66E0" w:rsidRDefault="00FC66E0" w:rsidP="004B5FCC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1B346A71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709B91C7" w14:textId="6B77BD7C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b/>
                <w:bCs/>
                <w:color w:val="992AA2"/>
                <w:szCs w:val="18"/>
              </w:rPr>
              <w:t xml:space="preserve">Selbstmanagement </w:t>
            </w:r>
            <w:r w:rsidRPr="001F002B">
              <w:rPr>
                <w:color w:val="992AA2"/>
                <w:szCs w:val="18"/>
              </w:rPr>
              <w:t>(Eigenverantwortung, Resilienz)</w:t>
            </w:r>
          </w:p>
        </w:tc>
      </w:tr>
      <w:tr w:rsidR="00FC66E0" w:rsidRPr="00FC66E0" w14:paraId="16EB7F9C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4E4414D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03A9EF0F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944BBE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CE8B819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16F40927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selbstmanagement_ziel"/>
            <w:id w:val="-1345397188"/>
            <w:placeholder>
              <w:docPart w:val="60710702C18549E8A1648E547EE11A4F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638B460E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selbstmanagement_kriterien"/>
            <w:id w:val="378900068"/>
            <w:placeholder>
              <w:docPart w:val="CA8D800BEFD3455A8D0D2D1BA02F7404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710B84BD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selbstmanagement_schritte"/>
            <w:id w:val="-377316093"/>
            <w:placeholder>
              <w:docPart w:val="947B6821930740729224E31EB0195806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61F037F3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selbstmanagement_termin"/>
            <w:id w:val="-296843257"/>
            <w:placeholder>
              <w:docPart w:val="CA8D800BEFD3455A8D0D2D1BA02F7404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579F57B1" w14:textId="5FE627D8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055F296F" w14:textId="77777777" w:rsidR="00FC66E0" w:rsidRDefault="00FC66E0" w:rsidP="004B5FCC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6D0C50B8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04EF57EA" w14:textId="2B53D472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b/>
                <w:bCs/>
                <w:color w:val="992AA2"/>
                <w:szCs w:val="18"/>
              </w:rPr>
              <w:t xml:space="preserve">Werteorientierung </w:t>
            </w:r>
            <w:r w:rsidRPr="001F002B">
              <w:rPr>
                <w:color w:val="992AA2"/>
                <w:szCs w:val="18"/>
              </w:rPr>
              <w:t>(Integrität, Ethisches Handeln, Inklusionsfähigkeit)</w:t>
            </w:r>
          </w:p>
        </w:tc>
      </w:tr>
      <w:tr w:rsidR="00FC66E0" w:rsidRPr="00FC66E0" w14:paraId="16D23E70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0C81A33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45E94D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1B8120F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3D9D521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18D29049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werteorientierung_ziel"/>
            <w:id w:val="-1902594264"/>
            <w:placeholder>
              <w:docPart w:val="E8C83EA403684DF4B144BDAFB387B314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1AB2144C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werteorientierung_kriterien"/>
            <w:id w:val="-762536838"/>
            <w:placeholder>
              <w:docPart w:val="1431F370F5344371A3105BE060D3B3FD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CC177A2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werteorientierung_schritte"/>
            <w:id w:val="1691018485"/>
            <w:placeholder>
              <w:docPart w:val="5EA3411357EF476ABD380721323262CA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65175B64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werteorientierung_termin"/>
            <w:id w:val="30919643"/>
            <w:placeholder>
              <w:docPart w:val="1431F370F5344371A3105BE060D3B3FD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4C19E77D" w14:textId="30F95353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2D437691" w14:textId="77777777" w:rsidR="00FC66E0" w:rsidRDefault="00FC66E0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FC66E0" w:rsidRPr="00FC3B74" w14:paraId="3CC28A5A" w14:textId="77777777" w:rsidTr="00F427AA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003B5E"/>
              <w:right w:val="single" w:sz="4" w:space="0" w:color="FFFFFF"/>
            </w:tcBorders>
            <w:vAlign w:val="bottom"/>
          </w:tcPr>
          <w:p w14:paraId="6D0D4558" w14:textId="4A7998B7" w:rsidR="00FC66E0" w:rsidRPr="00FC66E0" w:rsidRDefault="00FC66E0" w:rsidP="00794870">
            <w:pPr>
              <w:spacing w:before="60" w:after="60"/>
              <w:rPr>
                <w:color w:val="003B5E" w:themeColor="accent1" w:themeShade="80"/>
                <w:sz w:val="16"/>
                <w:szCs w:val="16"/>
              </w:rPr>
            </w:pPr>
            <w:bookmarkStart w:id="4" w:name="_Hlk209008326"/>
            <w:r>
              <w:rPr>
                <w:noProof/>
              </w:rPr>
              <w:drawing>
                <wp:inline distT="0" distB="0" distL="0" distR="0" wp14:anchorId="35E48164" wp14:editId="4DF318A6">
                  <wp:extent cx="485775" cy="506730"/>
                  <wp:effectExtent l="0" t="0" r="9525" b="7620"/>
                  <wp:docPr id="17" name="Grafik 17" descr="Ein Bild, das Entwurf, Zeichnung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4" descr="Ein Bild, das Entwurf, Zeichnung, Design enthält.&#10;&#10;Automatisch generierte Beschreibung"/>
                          <pic:cNvPicPr/>
                        </pic:nvPicPr>
                        <pic:blipFill rotWithShape="1"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29" r="17708"/>
                          <a:stretch/>
                        </pic:blipFill>
                        <pic:spPr bwMode="auto">
                          <a:xfrm>
                            <a:off x="0" y="0"/>
                            <a:ext cx="485775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003B5E" w:themeColor="accent1" w:themeShade="80"/>
              <w:right w:val="single" w:sz="4" w:space="0" w:color="FFFFFF"/>
            </w:tcBorders>
            <w:vAlign w:val="center"/>
          </w:tcPr>
          <w:p w14:paraId="312A3F13" w14:textId="43582C73" w:rsidR="00FC66E0" w:rsidRPr="00FC3B74" w:rsidRDefault="00FC66E0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5E1BE6">
              <w:rPr>
                <w:b/>
                <w:color w:val="003B5E" w:themeColor="accent1" w:themeShade="80"/>
                <w:szCs w:val="18"/>
              </w:rPr>
              <w:t>Expertise</w:t>
            </w:r>
            <w:r w:rsidRPr="005E1BE6">
              <w:rPr>
                <w:color w:val="003B5E" w:themeColor="accent1" w:themeShade="80"/>
                <w:szCs w:val="18"/>
              </w:rPr>
              <w:t xml:space="preserve"> «Wir kennen uns aus und wissen </w:t>
            </w:r>
            <w:proofErr w:type="spellStart"/>
            <w:r w:rsidRPr="005E1BE6">
              <w:rPr>
                <w:color w:val="003B5E" w:themeColor="accent1" w:themeShade="80"/>
                <w:szCs w:val="18"/>
              </w:rPr>
              <w:t>wie</w:t>
            </w:r>
            <w:proofErr w:type="spellEnd"/>
            <w:r w:rsidRPr="005E1BE6">
              <w:rPr>
                <w:color w:val="003B5E" w:themeColor="accent1" w:themeShade="80"/>
                <w:szCs w:val="18"/>
              </w:rPr>
              <w:t>.»</w:t>
            </w:r>
          </w:p>
        </w:tc>
      </w:tr>
      <w:bookmarkEnd w:id="4"/>
    </w:tbl>
    <w:p w14:paraId="78A8AD90" w14:textId="214F3067" w:rsidR="00046901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4C6F076B" w14:textId="77777777" w:rsidTr="00F427AA">
        <w:trPr>
          <w:trHeight w:val="50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9118BF" w14:textId="5D5D3249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003B5E" w:themeColor="accent1" w:themeShade="80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Fach- und Spezialwissen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(Funktionsbezogenes Wissen, Projektmanagement, Verwaltungs- und Politikwissen, Wissensmanagement)</w:t>
            </w:r>
          </w:p>
        </w:tc>
      </w:tr>
      <w:tr w:rsidR="00FC66E0" w:rsidRPr="00FC66E0" w14:paraId="1BDE7010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5A7C6EE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2B7AEB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0BB6AD07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A189379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7C277E4D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fach_spezialwissen_ziel"/>
            <w:id w:val="1738432495"/>
            <w:placeholder>
              <w:docPart w:val="AEDB8930D32348D4A1C11F91A06B104B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F7DC6E4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fach_spezialwissen_kriterien"/>
            <w:id w:val="-1624606163"/>
            <w:placeholder>
              <w:docPart w:val="E56BB2C965744682855525C71CE32936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5743F1B1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fach_spezialwissen_schritte"/>
            <w:id w:val="1869180739"/>
            <w:placeholder>
              <w:docPart w:val="D3B5D15BB2854CF09D02E28B458D28D9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649BFD79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fach_spezialwissen_termin"/>
            <w:id w:val="-1468282743"/>
            <w:placeholder>
              <w:docPart w:val="E56BB2C965744682855525C71CE32936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4F57F38E" w14:textId="0A90B8BD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12254982" w14:textId="77777777" w:rsidR="00FC66E0" w:rsidRDefault="00FC66E0" w:rsidP="00FC66E0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7D6FA8AD" w14:textId="77777777" w:rsidTr="00F427AA">
        <w:trPr>
          <w:trHeight w:val="542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B81CBAE" w14:textId="7F4A5D39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Planungs- und </w:t>
            </w:r>
            <w:r w:rsidRPr="00825D6C">
              <w:rPr>
                <w:rFonts w:eastAsiaTheme="minorHAnsi"/>
                <w:b/>
                <w:color w:val="003B5E" w:themeColor="accent1" w:themeShade="80"/>
                <w:szCs w:val="18"/>
              </w:rPr>
              <w:t>Organisationsfähigkeit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 xml:space="preserve"> (Prozesskompetenz, Ressourcenmanagement, Delegationsfähigkeit, Kreativitäts- und Innovationstechnik)</w:t>
            </w:r>
          </w:p>
        </w:tc>
      </w:tr>
      <w:tr w:rsidR="00FC66E0" w:rsidRPr="00FC66E0" w14:paraId="074061EC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3FA6E637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00DA9F15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5E158699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AD98E9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428E47BF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planungs_organisationsfaehigkeit_ziel"/>
            <w:id w:val="-1770849247"/>
            <w:placeholder>
              <w:docPart w:val="375CF79C46ED4CF78842F59D8A817B84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4BF94239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planungs_organisationsfaehigkeit_kriterien"/>
            <w:id w:val="-503430101"/>
            <w:placeholder>
              <w:docPart w:val="D4C01324DC4E490E8BCFF9866A039E12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46E53FB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planungs_organisationsfaehigkeit_schritte"/>
            <w:id w:val="1950890204"/>
            <w:placeholder>
              <w:docPart w:val="95F934C17F5C4EAAA728012CC4320B85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798A4C5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planungs_organisationsfaehigkeit_termin"/>
            <w:id w:val="-1746401749"/>
            <w:placeholder>
              <w:docPart w:val="D4C01324DC4E490E8BCFF9866A039E12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05F5D237" w14:textId="7D8E8829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676333F7" w14:textId="77777777" w:rsidR="00FC66E0" w:rsidRDefault="00FC66E0" w:rsidP="00FC66E0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5BBA2E23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CD72CE" w14:textId="40AB197B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Problemlösefähigkeit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(Analysefähigkeit, Konzeptionsfähigkeit, Umsetzungsfähigkeit)</w:t>
            </w:r>
          </w:p>
        </w:tc>
      </w:tr>
      <w:tr w:rsidR="00FC66E0" w:rsidRPr="00FC66E0" w14:paraId="3DDBF7B9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1088E4BC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EBBC8FA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351A0001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17EF07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5562ACE3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problemloesefaehigkeit_ziel"/>
            <w:id w:val="-436290569"/>
            <w:placeholder>
              <w:docPart w:val="84F3713A31CA4176932851BB26FEBD42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ABB3CAA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problemloesefaehigkeit_kriterien"/>
            <w:id w:val="1244526880"/>
            <w:placeholder>
              <w:docPart w:val="D22776FFDE864C1B9F0423F341A85A0E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C131209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problemloesefaehigkeit_schritte"/>
            <w:id w:val="-1292978941"/>
            <w:placeholder>
              <w:docPart w:val="9FB87E13CF464AACB8BA5E9FCB86C6F5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42A7B9A9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problemloesefaehigkeit_termin"/>
            <w:id w:val="-2013592467"/>
            <w:placeholder>
              <w:docPart w:val="D22776FFDE864C1B9F0423F341A85A0E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378A72CB" w14:textId="33BFEE90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279C2D43" w14:textId="49644E23" w:rsidR="00F55E81" w:rsidRDefault="000F2C26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rFonts w:eastAsia="Times New Roman"/>
          <w:color w:val="000000" w:themeColor="text1"/>
          <w:szCs w:val="18"/>
        </w:rPr>
        <w:br w:type="page"/>
      </w: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FC66E0" w:rsidRPr="00FC3B74" w14:paraId="665750B0" w14:textId="77777777" w:rsidTr="00F427AA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bottom"/>
          </w:tcPr>
          <w:bookmarkStart w:id="5" w:name="_Hlk209008347"/>
          <w:p w14:paraId="19AA9BD7" w14:textId="353675AF" w:rsidR="00FC66E0" w:rsidRPr="00FC66E0" w:rsidRDefault="00FC66E0" w:rsidP="00794870">
            <w:pPr>
              <w:spacing w:before="60" w:after="60"/>
              <w:rPr>
                <w:color w:val="EB690B" w:themeColor="background2"/>
                <w:sz w:val="16"/>
                <w:szCs w:val="16"/>
              </w:rPr>
            </w:pPr>
            <w:r w:rsidRPr="000A2B79">
              <w:rPr>
                <w:noProof/>
                <w:color w:val="0070C0"/>
                <w:sz w:val="16"/>
                <w:szCs w:val="16"/>
                <w:lang w:eastAsia="de-CH"/>
              </w:rPr>
              <w:lastRenderedPageBreak/>
              <mc:AlternateContent>
                <mc:Choice Requires="wpg">
                  <w:drawing>
                    <wp:inline distT="0" distB="0" distL="0" distR="0" wp14:anchorId="054D9B16" wp14:editId="4B1E2572">
                      <wp:extent cx="495300" cy="409575"/>
                      <wp:effectExtent l="0" t="0" r="0" b="9525"/>
                      <wp:docPr id="20" name="Gruppieren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09575"/>
                                <a:chOff x="0" y="0"/>
                                <a:chExt cx="977483" cy="749403"/>
                              </a:xfrm>
                            </wpg:grpSpPr>
                            <wps:wsp>
                              <wps:cNvPr id="21" name="object 19"/>
                              <wps:cNvSpPr/>
                              <wps:spPr>
                                <a:xfrm>
                                  <a:off x="640811" y="107564"/>
                                  <a:ext cx="16637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" h="167639">
                                      <a:moveTo>
                                        <a:pt x="77825" y="0"/>
                                      </a:moveTo>
                                      <a:lnTo>
                                        <a:pt x="32548" y="17105"/>
                                      </a:lnTo>
                                      <a:lnTo>
                                        <a:pt x="4298" y="56401"/>
                                      </a:lnTo>
                                      <a:lnTo>
                                        <a:pt x="0" y="88980"/>
                                      </a:lnTo>
                                      <a:lnTo>
                                        <a:pt x="2640" y="105032"/>
                                      </a:lnTo>
                                      <a:lnTo>
                                        <a:pt x="28381" y="146323"/>
                                      </a:lnTo>
                                      <a:lnTo>
                                        <a:pt x="72490" y="166241"/>
                                      </a:lnTo>
                                      <a:lnTo>
                                        <a:pt x="86752" y="167207"/>
                                      </a:lnTo>
                                      <a:lnTo>
                                        <a:pt x="93724" y="166356"/>
                                      </a:lnTo>
                                      <a:lnTo>
                                        <a:pt x="134263" y="149693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75360" y="144461"/>
                                      </a:lnTo>
                                      <a:lnTo>
                                        <a:pt x="34530" y="120890"/>
                                      </a:lnTo>
                                      <a:lnTo>
                                        <a:pt x="21935" y="87512"/>
                                      </a:lnTo>
                                      <a:lnTo>
                                        <a:pt x="22350" y="75347"/>
                                      </a:lnTo>
                                      <a:lnTo>
                                        <a:pt x="45922" y="34530"/>
                                      </a:lnTo>
                                      <a:lnTo>
                                        <a:pt x="80935" y="21626"/>
                                      </a:lnTo>
                                      <a:lnTo>
                                        <a:pt x="139520" y="21626"/>
                                      </a:lnTo>
                                      <a:lnTo>
                                        <a:pt x="138432" y="20463"/>
                                      </a:lnTo>
                                      <a:lnTo>
                                        <a:pt x="125219" y="10985"/>
                                      </a:lnTo>
                                      <a:lnTo>
                                        <a:pt x="110403" y="4282"/>
                                      </a:lnTo>
                                      <a:lnTo>
                                        <a:pt x="94321" y="544"/>
                                      </a:lnTo>
                                      <a:lnTo>
                                        <a:pt x="77825" y="0"/>
                                      </a:lnTo>
                                      <a:close/>
                                    </a:path>
                                    <a:path w="166370" h="167639">
                                      <a:moveTo>
                                        <a:pt x="139520" y="21626"/>
                                      </a:moveTo>
                                      <a:lnTo>
                                        <a:pt x="80935" y="21626"/>
                                      </a:lnTo>
                                      <a:lnTo>
                                        <a:pt x="86193" y="21639"/>
                                      </a:lnTo>
                                      <a:lnTo>
                                        <a:pt x="91464" y="22325"/>
                                      </a:lnTo>
                                      <a:lnTo>
                                        <a:pt x="132282" y="45909"/>
                                      </a:lnTo>
                                      <a:lnTo>
                                        <a:pt x="144442" y="91430"/>
                                      </a:lnTo>
                                      <a:lnTo>
                                        <a:pt x="136950" y="113830"/>
                                      </a:lnTo>
                                      <a:lnTo>
                                        <a:pt x="120890" y="132256"/>
                                      </a:lnTo>
                                      <a:lnTo>
                                        <a:pt x="110568" y="138698"/>
                                      </a:lnTo>
                                      <a:lnTo>
                                        <a:pt x="99354" y="142926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156044" y="124693"/>
                                      </a:lnTo>
                                      <a:lnTo>
                                        <a:pt x="166211" y="94304"/>
                                      </a:lnTo>
                                      <a:lnTo>
                                        <a:pt x="164265" y="62316"/>
                                      </a:lnTo>
                                      <a:lnTo>
                                        <a:pt x="149706" y="32523"/>
                                      </a:lnTo>
                                      <a:lnTo>
                                        <a:pt x="139520" y="21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2" name="object 20"/>
                              <wps:cNvSpPr/>
                              <wps:spPr>
                                <a:xfrm>
                                  <a:off x="248503" y="0"/>
                                  <a:ext cx="728980" cy="57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79" h="577850">
                                      <a:moveTo>
                                        <a:pt x="720255" y="0"/>
                                      </a:moveTo>
                                      <a:lnTo>
                                        <a:pt x="602868" y="3047"/>
                                      </a:lnTo>
                                      <a:lnTo>
                                        <a:pt x="542009" y="9436"/>
                                      </a:lnTo>
                                      <a:lnTo>
                                        <a:pt x="494132" y="20523"/>
                                      </a:lnTo>
                                      <a:lnTo>
                                        <a:pt x="447782" y="36723"/>
                                      </a:lnTo>
                                      <a:lnTo>
                                        <a:pt x="403328" y="57835"/>
                                      </a:lnTo>
                                      <a:lnTo>
                                        <a:pt x="361139" y="83663"/>
                                      </a:lnTo>
                                      <a:lnTo>
                                        <a:pt x="321584" y="114007"/>
                                      </a:lnTo>
                                      <a:lnTo>
                                        <a:pt x="285033" y="148669"/>
                                      </a:lnTo>
                                      <a:lnTo>
                                        <a:pt x="251853" y="187451"/>
                                      </a:lnTo>
                                      <a:lnTo>
                                        <a:pt x="39954" y="462851"/>
                                      </a:lnTo>
                                      <a:lnTo>
                                        <a:pt x="2781" y="487476"/>
                                      </a:lnTo>
                                      <a:lnTo>
                                        <a:pt x="1066" y="490080"/>
                                      </a:lnTo>
                                      <a:lnTo>
                                        <a:pt x="0" y="495985"/>
                                      </a:lnTo>
                                      <a:lnTo>
                                        <a:pt x="685" y="499021"/>
                                      </a:lnTo>
                                      <a:lnTo>
                                        <a:pt x="56235" y="575652"/>
                                      </a:lnTo>
                                      <a:lnTo>
                                        <a:pt x="58915" y="577253"/>
                                      </a:lnTo>
                                      <a:lnTo>
                                        <a:pt x="62839" y="577799"/>
                                      </a:lnTo>
                                      <a:lnTo>
                                        <a:pt x="64731" y="577684"/>
                                      </a:lnTo>
                                      <a:lnTo>
                                        <a:pt x="66713" y="577443"/>
                                      </a:lnTo>
                                      <a:lnTo>
                                        <a:pt x="68618" y="576656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27000" y="497814"/>
                                      </a:lnTo>
                                      <a:lnTo>
                                        <a:pt x="54648" y="479501"/>
                                      </a:lnTo>
                                      <a:lnTo>
                                        <a:pt x="55549" y="478675"/>
                                      </a:lnTo>
                                      <a:lnTo>
                                        <a:pt x="269290" y="200863"/>
                                      </a:lnTo>
                                      <a:lnTo>
                                        <a:pt x="300926" y="163868"/>
                                      </a:lnTo>
                                      <a:lnTo>
                                        <a:pt x="335764" y="130788"/>
                                      </a:lnTo>
                                      <a:lnTo>
                                        <a:pt x="373453" y="101820"/>
                                      </a:lnTo>
                                      <a:lnTo>
                                        <a:pt x="413642" y="77165"/>
                                      </a:lnTo>
                                      <a:lnTo>
                                        <a:pt x="455980" y="57019"/>
                                      </a:lnTo>
                                      <a:lnTo>
                                        <a:pt x="500116" y="41582"/>
                                      </a:lnTo>
                                      <a:lnTo>
                                        <a:pt x="545699" y="31052"/>
                                      </a:lnTo>
                                      <a:lnTo>
                                        <a:pt x="592378" y="25628"/>
                                      </a:lnTo>
                                      <a:lnTo>
                                        <a:pt x="702170" y="22491"/>
                                      </a:lnTo>
                                      <a:lnTo>
                                        <a:pt x="725124" y="22491"/>
                                      </a:lnTo>
                                      <a:lnTo>
                                        <a:pt x="728573" y="10845"/>
                                      </a:lnTo>
                                      <a:lnTo>
                                        <a:pt x="727900" y="7200"/>
                                      </a:lnTo>
                                      <a:lnTo>
                                        <a:pt x="723607" y="1612"/>
                                      </a:lnTo>
                                      <a:lnTo>
                                        <a:pt x="720255" y="0"/>
                                      </a:lnTo>
                                      <a:close/>
                                    </a:path>
                                    <a:path w="728979" h="577850">
                                      <a:moveTo>
                                        <a:pt x="725124" y="22491"/>
                                      </a:moveTo>
                                      <a:lnTo>
                                        <a:pt x="702170" y="22491"/>
                                      </a:lnTo>
                                      <a:lnTo>
                                        <a:pt x="674192" y="116928"/>
                                      </a:lnTo>
                                      <a:lnTo>
                                        <a:pt x="672490" y="122326"/>
                                      </a:lnTo>
                                      <a:lnTo>
                                        <a:pt x="653317" y="171309"/>
                                      </a:lnTo>
                                      <a:lnTo>
                                        <a:pt x="631311" y="212582"/>
                                      </a:lnTo>
                                      <a:lnTo>
                                        <a:pt x="604959" y="251202"/>
                                      </a:lnTo>
                                      <a:lnTo>
                                        <a:pt x="574538" y="286875"/>
                                      </a:lnTo>
                                      <a:lnTo>
                                        <a:pt x="540325" y="319311"/>
                                      </a:lnTo>
                                      <a:lnTo>
                                        <a:pt x="502596" y="348216"/>
                                      </a:lnTo>
                                      <a:lnTo>
                                        <a:pt x="461630" y="373300"/>
                                      </a:lnTo>
                                      <a:lnTo>
                                        <a:pt x="417702" y="394271"/>
                                      </a:lnTo>
                                      <a:lnTo>
                                        <a:pt x="94106" y="528612"/>
                                      </a:lnTo>
                                      <a:lnTo>
                                        <a:pt x="93230" y="529120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104889" y="547954"/>
                                      </a:lnTo>
                                      <a:lnTo>
                                        <a:pt x="426148" y="414591"/>
                                      </a:lnTo>
                                      <a:lnTo>
                                        <a:pt x="472215" y="392595"/>
                                      </a:lnTo>
                                      <a:lnTo>
                                        <a:pt x="515181" y="366272"/>
                                      </a:lnTo>
                                      <a:lnTo>
                                        <a:pt x="554755" y="335931"/>
                                      </a:lnTo>
                                      <a:lnTo>
                                        <a:pt x="590646" y="301877"/>
                                      </a:lnTo>
                                      <a:lnTo>
                                        <a:pt x="622564" y="264417"/>
                                      </a:lnTo>
                                      <a:lnTo>
                                        <a:pt x="650217" y="223858"/>
                                      </a:lnTo>
                                      <a:lnTo>
                                        <a:pt x="673314" y="180507"/>
                                      </a:lnTo>
                                      <a:lnTo>
                                        <a:pt x="691565" y="134670"/>
                                      </a:lnTo>
                                      <a:lnTo>
                                        <a:pt x="695236" y="123405"/>
                                      </a:lnTo>
                                      <a:lnTo>
                                        <a:pt x="725124" y="224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3" name="object 21"/>
                              <wps:cNvSpPr/>
                              <wps:spPr>
                                <a:xfrm>
                                  <a:off x="84785" y="282421"/>
                                  <a:ext cx="342265" cy="19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264" h="193039">
                                      <a:moveTo>
                                        <a:pt x="218806" y="0"/>
                                      </a:moveTo>
                                      <a:lnTo>
                                        <a:pt x="2235" y="153034"/>
                                      </a:lnTo>
                                      <a:lnTo>
                                        <a:pt x="0" y="159905"/>
                                      </a:lnTo>
                                      <a:lnTo>
                                        <a:pt x="3886" y="172922"/>
                                      </a:lnTo>
                                      <a:lnTo>
                                        <a:pt x="9512" y="177444"/>
                                      </a:lnTo>
                                      <a:lnTo>
                                        <a:pt x="213626" y="192874"/>
                                      </a:lnTo>
                                      <a:lnTo>
                                        <a:pt x="215798" y="192823"/>
                                      </a:lnTo>
                                      <a:lnTo>
                                        <a:pt x="218668" y="192468"/>
                                      </a:lnTo>
                                      <a:lnTo>
                                        <a:pt x="221310" y="191007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32956" y="157187"/>
                                      </a:lnTo>
                                      <a:lnTo>
                                        <a:pt x="208368" y="22745"/>
                                      </a:lnTo>
                                      <a:lnTo>
                                        <a:pt x="216903" y="20840"/>
                                      </a:lnTo>
                                      <a:lnTo>
                                        <a:pt x="321088" y="20840"/>
                                      </a:lnTo>
                                      <a:lnTo>
                                        <a:pt x="229743" y="1142"/>
                                      </a:lnTo>
                                      <a:lnTo>
                                        <a:pt x="218806" y="0"/>
                                      </a:lnTo>
                                      <a:close/>
                                    </a:path>
                                    <a:path w="342264" h="193039">
                                      <a:moveTo>
                                        <a:pt x="321088" y="20840"/>
                                      </a:moveTo>
                                      <a:lnTo>
                                        <a:pt x="216903" y="20840"/>
                                      </a:lnTo>
                                      <a:lnTo>
                                        <a:pt x="310781" y="41096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341249" y="37845"/>
                                      </a:lnTo>
                                      <a:lnTo>
                                        <a:pt x="341884" y="33883"/>
                                      </a:lnTo>
                                      <a:lnTo>
                                        <a:pt x="339305" y="26758"/>
                                      </a:lnTo>
                                      <a:lnTo>
                                        <a:pt x="336283" y="24116"/>
                                      </a:lnTo>
                                      <a:lnTo>
                                        <a:pt x="321088" y="208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4" name="object 22"/>
                              <wps:cNvSpPr/>
                              <wps:spPr>
                                <a:xfrm>
                                  <a:off x="306434" y="452223"/>
                                  <a:ext cx="23304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045" h="297179">
                                      <a:moveTo>
                                        <a:pt x="220776" y="0"/>
                                      </a:moveTo>
                                      <a:lnTo>
                                        <a:pt x="41046" y="76390"/>
                                      </a:lnTo>
                                      <a:lnTo>
                                        <a:pt x="38607" y="79413"/>
                                      </a:lnTo>
                                      <a:lnTo>
                                        <a:pt x="0" y="284111"/>
                                      </a:lnTo>
                                      <a:lnTo>
                                        <a:pt x="2920" y="290715"/>
                                      </a:lnTo>
                                      <a:lnTo>
                                        <a:pt x="11937" y="296278"/>
                                      </a:lnTo>
                                      <a:lnTo>
                                        <a:pt x="15620" y="297027"/>
                                      </a:lnTo>
                                      <a:lnTo>
                                        <a:pt x="21983" y="296252"/>
                                      </a:lnTo>
                                      <a:lnTo>
                                        <a:pt x="24714" y="295148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58445" y="92875"/>
                                      </a:lnTo>
                                      <a:lnTo>
                                        <a:pt x="209740" y="28575"/>
                                      </a:lnTo>
                                      <a:lnTo>
                                        <a:pt x="231754" y="28575"/>
                                      </a:lnTo>
                                      <a:lnTo>
                                        <a:pt x="232752" y="8356"/>
                                      </a:lnTo>
                                      <a:lnTo>
                                        <a:pt x="230974" y="4749"/>
                                      </a:lnTo>
                                      <a:lnTo>
                                        <a:pt x="224764" y="406"/>
                                      </a:lnTo>
                                      <a:lnTo>
                                        <a:pt x="220776" y="0"/>
                                      </a:lnTo>
                                      <a:close/>
                                    </a:path>
                                    <a:path w="233045" h="297179">
                                      <a:moveTo>
                                        <a:pt x="231754" y="28575"/>
                                      </a:moveTo>
                                      <a:lnTo>
                                        <a:pt x="209740" y="28575"/>
                                      </a:lnTo>
                                      <a:lnTo>
                                        <a:pt x="205016" y="124498"/>
                                      </a:lnTo>
                                      <a:lnTo>
                                        <a:pt x="200964" y="132245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07683" y="154787"/>
                                      </a:lnTo>
                                      <a:lnTo>
                                        <a:pt x="227380" y="117195"/>
                                      </a:lnTo>
                                      <a:lnTo>
                                        <a:pt x="231754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5" name="object 23"/>
                              <wps:cNvSpPr/>
                              <wps:spPr>
                                <a:xfrm>
                                  <a:off x="0" y="492158"/>
                                  <a:ext cx="306434" cy="256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234950">
                                      <a:moveTo>
                                        <a:pt x="205146" y="0"/>
                                      </a:moveTo>
                                      <a:lnTo>
                                        <a:pt x="143315" y="15803"/>
                                      </a:lnTo>
                                      <a:lnTo>
                                        <a:pt x="102844" y="41621"/>
                                      </a:lnTo>
                                      <a:lnTo>
                                        <a:pt x="57687" y="91450"/>
                                      </a:lnTo>
                                      <a:lnTo>
                                        <a:pt x="26188" y="149350"/>
                                      </a:lnTo>
                                      <a:lnTo>
                                        <a:pt x="7513" y="198185"/>
                                      </a:lnTo>
                                      <a:lnTo>
                                        <a:pt x="0" y="224082"/>
                                      </a:lnTo>
                                      <a:lnTo>
                                        <a:pt x="723" y="227536"/>
                                      </a:lnTo>
                                      <a:lnTo>
                                        <a:pt x="2755" y="230203"/>
                                      </a:lnTo>
                                      <a:lnTo>
                                        <a:pt x="4813" y="232857"/>
                                      </a:lnTo>
                                      <a:lnTo>
                                        <a:pt x="7962" y="234445"/>
                                      </a:lnTo>
                                      <a:lnTo>
                                        <a:pt x="16983" y="234496"/>
                                      </a:lnTo>
                                      <a:lnTo>
                                        <a:pt x="29681" y="234159"/>
                                      </a:lnTo>
                                      <a:lnTo>
                                        <a:pt x="70916" y="230775"/>
                                      </a:lnTo>
                                      <a:lnTo>
                                        <a:pt x="142225" y="215997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37425" y="179945"/>
                                      </a:lnTo>
                                      <a:lnTo>
                                        <a:pt x="56059" y="137904"/>
                                      </a:lnTo>
                                      <a:lnTo>
                                        <a:pt x="82267" y="94738"/>
                                      </a:lnTo>
                                      <a:lnTo>
                                        <a:pt x="116230" y="59071"/>
                                      </a:lnTo>
                                      <a:lnTo>
                                        <a:pt x="172873" y="27275"/>
                                      </a:lnTo>
                                      <a:lnTo>
                                        <a:pt x="198060" y="22111"/>
                                      </a:lnTo>
                                      <a:lnTo>
                                        <a:pt x="232437" y="22111"/>
                                      </a:lnTo>
                                      <a:lnTo>
                                        <a:pt x="235686" y="11128"/>
                                      </a:lnTo>
                                      <a:lnTo>
                                        <a:pt x="232359" y="5019"/>
                                      </a:lnTo>
                                      <a:lnTo>
                                        <a:pt x="226529" y="3292"/>
                                      </a:lnTo>
                                      <a:lnTo>
                                        <a:pt x="205146" y="0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63105" y="65357"/>
                                      </a:moveTo>
                                      <a:lnTo>
                                        <a:pt x="258152" y="70120"/>
                                      </a:lnTo>
                                      <a:lnTo>
                                        <a:pt x="258000" y="76177"/>
                                      </a:lnTo>
                                      <a:lnTo>
                                        <a:pt x="253662" y="97680"/>
                                      </a:lnTo>
                                      <a:lnTo>
                                        <a:pt x="223049" y="142623"/>
                                      </a:lnTo>
                                      <a:lnTo>
                                        <a:pt x="154285" y="188499"/>
                                      </a:lnTo>
                                      <a:lnTo>
                                        <a:pt x="105778" y="202620"/>
                                      </a:lnTo>
                                      <a:lnTo>
                                        <a:pt x="60309" y="209733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151979" y="212233"/>
                                      </a:lnTo>
                                      <a:lnTo>
                                        <a:pt x="210896" y="182426"/>
                                      </a:lnTo>
                                      <a:lnTo>
                                        <a:pt x="245253" y="151227"/>
                                      </a:lnTo>
                                      <a:lnTo>
                                        <a:pt x="276829" y="97517"/>
                                      </a:lnTo>
                                      <a:lnTo>
                                        <a:pt x="280136" y="70628"/>
                                      </a:lnTo>
                                      <a:lnTo>
                                        <a:pt x="275336" y="65598"/>
                                      </a:lnTo>
                                      <a:lnTo>
                                        <a:pt x="269265" y="65446"/>
                                      </a:lnTo>
                                      <a:lnTo>
                                        <a:pt x="263105" y="65357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32437" y="22111"/>
                                      </a:moveTo>
                                      <a:lnTo>
                                        <a:pt x="198060" y="22111"/>
                                      </a:lnTo>
                                      <a:lnTo>
                                        <a:pt x="220306" y="24387"/>
                                      </a:lnTo>
                                      <a:lnTo>
                                        <a:pt x="226136" y="26101"/>
                                      </a:lnTo>
                                      <a:lnTo>
                                        <a:pt x="232244" y="22761"/>
                                      </a:lnTo>
                                      <a:lnTo>
                                        <a:pt x="232437" y="221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6" name="object 24"/>
                              <wps:cNvSpPr/>
                              <wps:spPr>
                                <a:xfrm>
                                  <a:off x="277088" y="358089"/>
                                  <a:ext cx="23939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84785">
                                      <a:moveTo>
                                        <a:pt x="225031" y="0"/>
                                      </a:moveTo>
                                      <a:lnTo>
                                        <a:pt x="977" y="167703"/>
                                      </a:lnTo>
                                      <a:lnTo>
                                        <a:pt x="0" y="174586"/>
                                      </a:lnTo>
                                      <a:lnTo>
                                        <a:pt x="6083" y="182714"/>
                                      </a:lnTo>
                                      <a:lnTo>
                                        <a:pt x="9994" y="184226"/>
                                      </a:lnTo>
                                      <a:lnTo>
                                        <a:pt x="15620" y="183527"/>
                                      </a:lnTo>
                                      <a:lnTo>
                                        <a:pt x="17424" y="182829"/>
                                      </a:lnTo>
                                      <a:lnTo>
                                        <a:pt x="238226" y="17551"/>
                                      </a:lnTo>
                                      <a:lnTo>
                                        <a:pt x="239217" y="10680"/>
                                      </a:lnTo>
                                      <a:lnTo>
                                        <a:pt x="231914" y="939"/>
                                      </a:lnTo>
                                      <a:lnTo>
                                        <a:pt x="225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22EBA9" id="Gruppieren 34" o:spid="_x0000_s1026" style="width:39pt;height:32.25pt;mso-position-horizontal-relative:char;mso-position-vertical-relative:line" coordsize="9774,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">
                      <v:shape id="object 19" o:spid="_x0000_s1027" style="position:absolute;left:6408;top:1075;width:1663;height:1677;visibility:visible;mso-wrap-style:square;v-text-anchor:top" coordsize="16637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" path="m77825,l32548,17105,4298,56401,,88980r2640,16052l28381,146323r44109,19918l86752,167207r6972,-851l134263,149693r4202,-4823l87525,144870r-12165,-409l34530,120890,21935,87512r415,-12165l45922,34530,80935,21626r58585,l138432,20463,125219,10985,110403,4282,94321,544,77825,xem139520,21626r-58585,l86193,21639r5271,686l132282,45909r12160,45521l136950,113830r-16060,18426l110568,138698r-11214,4228l87525,144870r50940,l156044,124693,166211,94304,164265,62316,149706,32523,139520,21626xe" fillcolor="#e94f37" stroked="f">
                        <v:path arrowok="t"/>
                      </v:shape>
                      <v:shape id="object 20" o:spid="_x0000_s1028" style="position:absolute;left:2485;width:7289;height:5778;visibility:visible;mso-wrap-style:square;v-text-anchor:top" coordsize="728979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" path="m720255,l602868,3047,542009,9436,494132,20523,447782,36723,403328,57835,361139,83663r-39555,30344l285033,148669r-33180,38782l39954,462851,2781,487476r-1715,2604l,495985r685,3036l56235,575652r2680,1601l62839,577799r1892,-115l66713,577443r1905,-787l101021,551014r-35464,l27000,497814,54648,479501r901,-826l269290,200863r31636,-36995l335764,130788r37689,-28968l413642,77165,455980,57019,500116,41582,545699,31052r46679,-5424l702170,22491r22954,l728573,10845r-673,-3645l723607,1612,720255,xem725124,22491r-22954,l674192,116928r-1702,5398l653317,171309r-22006,41273l604959,251202r-30421,35673l540325,319311r-37729,28905l461630,373300r-43928,20971l94106,528612r-876,508l65557,551014r35464,l104889,547954,426148,414591r46067,-21996l515181,366272r39574,-30341l590646,301877r31918,-37460l650217,223858r23097,-43351l691565,134670r3671,-11265l725124,22491xe" fillcolor="#e94f37" stroked="f">
                        <v:path arrowok="t"/>
                      </v:shape>
                      <v:shape id="object 21" o:spid="_x0000_s1029" style="position:absolute;left:847;top:2824;width:3423;height:1930;visibility:visible;mso-wrap-style:square;v-text-anchor:top" coordsize="342264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" path="m218806,l2235,153034,,159905r3886,13017l9512,177444r204114,15430l215798,192823r2870,-355l221310,191007r16037,-20498l209423,170509,32956,157187,208368,22745r8535,-1905l321088,20840,229743,1142,218806,xem321088,20840r-104185,l310781,41096,209423,170509r27924,l341249,37845r635,-3962l339305,26758r-3022,-2642l321088,20840xe" fillcolor="#e94f37" stroked="f">
                        <v:path arrowok="t"/>
                      </v:shape>
                      <v:shape id="object 22" o:spid="_x0000_s1030" style="position:absolute;left:3064;top:4522;width:2330;height:2972;visibility:visible;mso-wrap-style:square;v-text-anchor:top" coordsize="23304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" path="m220776,l41046,76390r-2439,3023l,284111r2920,6604l11937,296278r3683,749l21983,296252r2731,-1104l61781,266712r-36115,l58445,92875,209740,28575r22014,l232752,8356,230974,4749,224764,406,220776,xem231754,28575r-22014,l205016,124498r-4052,7747l25666,266712r36115,l207683,154787r19697,-37592l231754,28575xe" fillcolor="#e94f37" stroked="f">
                        <v:path arrowok="t"/>
                      </v:shape>
                      <v:shape id="object 23" o:spid="_x0000_s1031" style="position:absolute;top:4921;width:3064;height:2565;visibility:visible;mso-wrap-style:square;v-text-anchor:top" coordsize="2806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" path="m205146,l143315,15803,102844,41621,57687,91450,26188,149350,7513,198185,,224082r723,3454l2755,230203r2058,2654l7962,234445r9021,51l29681,234159r41235,-3384l142225,215997,26187,212233,37425,179945,56059,137904,82267,94738,116230,59071,172873,27275r25187,-5164l232437,22111r3249,-10983l232359,5019,226529,3292,205146,xem263105,65357r-4953,4763l258000,76177r-4338,21503l223049,142623r-68764,45876l105778,202620r-45469,7113l26187,212233r125792,l210896,182426r34357,-31199l276829,97517r3307,-26889l275336,65598r-6071,-152l263105,65357xem232437,22111r-34377,l220306,24387r5830,1714l232244,22761r193,-650xe" fillcolor="#e94f37" stroked="f">
                        <v:path arrowok="t"/>
                      </v:shape>
                      <v:shape id="object 24" o:spid="_x0000_s1032" style="position:absolute;left:2770;top:3580;width:2394;height:1848;visibility:visible;mso-wrap-style:square;v-text-anchor:top" coordsize="23939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" path="m225031,l977,167703,,174586r6083,8128l9994,184226r5626,-699l17424,182829,238226,17551r991,-6871l231914,939,225031,xe" fillcolor="#e94f37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center"/>
          </w:tcPr>
          <w:p w14:paraId="41293EB4" w14:textId="1640C481" w:rsidR="00FC66E0" w:rsidRPr="00FC3B74" w:rsidRDefault="00FC66E0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230F65">
              <w:rPr>
                <w:b/>
                <w:color w:val="EB690B" w:themeColor="background2"/>
                <w:szCs w:val="18"/>
              </w:rPr>
              <w:t>Tatkraft</w:t>
            </w:r>
            <w:r w:rsidRPr="00230F65">
              <w:rPr>
                <w:color w:val="EB690B" w:themeColor="background2"/>
                <w:szCs w:val="18"/>
              </w:rPr>
              <w:t xml:space="preserve"> «Wir gestalten Leistung und erzielen Wirkung.»</w:t>
            </w:r>
          </w:p>
        </w:tc>
      </w:tr>
      <w:bookmarkEnd w:id="5"/>
    </w:tbl>
    <w:p w14:paraId="4A1D6E40" w14:textId="77777777" w:rsidR="00046901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71249D27" w14:textId="77777777" w:rsidTr="00F427AA">
        <w:trPr>
          <w:trHeight w:val="581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929BC2C" w14:textId="3BA32926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Ergebnisorientiertes Handeln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(Strategisches Denken und Handeln, Entscheidungsfähigkeit, Vernetztes Denken und Handeln)</w:t>
            </w:r>
          </w:p>
        </w:tc>
      </w:tr>
      <w:tr w:rsidR="00FC66E0" w:rsidRPr="00FC66E0" w14:paraId="689F529D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4ADD1B6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3B53065D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7B27F00E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63133DC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64D8E734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ergebnisorientiertes_handeln_ziel"/>
            <w:id w:val="-739403484"/>
            <w:placeholder>
              <w:docPart w:val="8EF77073325C4AEDB971D7EC7106CA56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43314D1E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ergebnisorientiertes_handeln_kriterien"/>
            <w:id w:val="1247606616"/>
            <w:placeholder>
              <w:docPart w:val="F76F1FACAFE543069FE8C09E3B55532C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556849F2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ergebnisorientiertes_handeln_schritte"/>
            <w:id w:val="1438707187"/>
            <w:placeholder>
              <w:docPart w:val="ECA7E55A89E945989AE70C61736FB153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1CE99EC9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ergebnisorientiertes_handeln_termin"/>
            <w:id w:val="-583229284"/>
            <w:placeholder>
              <w:docPart w:val="F76F1FACAFE543069FE8C09E3B55532C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497D3EA4" w14:textId="6B06FB2E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702A969F" w14:textId="77777777" w:rsidR="00FC66E0" w:rsidRDefault="00FC66E0" w:rsidP="00FC66E0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582F83CA" w14:textId="77777777" w:rsidTr="00F427AA">
        <w:trPr>
          <w:trHeight w:val="53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E13EB5" w14:textId="1ECD9C24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Leistungsorientierung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(Dienstleistungsorientierung, Qualitätsbewusstsein, Wirtschaftliches Denken und Handeln, Mitarbeitendenförderung)</w:t>
            </w:r>
          </w:p>
        </w:tc>
      </w:tr>
      <w:tr w:rsidR="00FC66E0" w:rsidRPr="00FC66E0" w14:paraId="0AB7577D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31DFB4A6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E221D1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DC304ED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DA0BE75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1BB76087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leistungsorientierung_ziel"/>
            <w:id w:val="-611281974"/>
            <w:placeholder>
              <w:docPart w:val="9E3B286A3DA6476D9FF3F654BC4EFCA7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6A406BD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leistungsorientierung_kriterien"/>
            <w:id w:val="261338928"/>
            <w:placeholder>
              <w:docPart w:val="FF63E3C00A6143678BC985F2818510F3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4DA36091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leistungsorientierung_schritte"/>
            <w:id w:val="-4586293"/>
            <w:placeholder>
              <w:docPart w:val="0360B9682AC743409DE75A36385EBF04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FBC87B3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leistungsorientierung_termin"/>
            <w:id w:val="793868877"/>
            <w:placeholder>
              <w:docPart w:val="FF63E3C00A6143678BC985F2818510F3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4EAE9C84" w14:textId="6E77DA80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64FED616" w14:textId="77777777" w:rsidR="00FC66E0" w:rsidRDefault="00FC66E0" w:rsidP="00FC66E0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705FAB41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67E8EE" w14:textId="1D8D9A59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Leistungskonstanz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(Durchhaltevermögen, Belastbarkeit)</w:t>
            </w:r>
          </w:p>
        </w:tc>
      </w:tr>
      <w:tr w:rsidR="00FC66E0" w:rsidRPr="00FC66E0" w14:paraId="748DB2C0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139D0AE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20764A0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30AC178E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55107CB9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3E0E799A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leistungskonstanz_ziel"/>
            <w:id w:val="1021821274"/>
            <w:placeholder>
              <w:docPart w:val="9A32D04DA4944ED9AB0C2F49AE926F88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7B0F5F04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leistungskonstanz_kriterien"/>
            <w:id w:val="261803471"/>
            <w:placeholder>
              <w:docPart w:val="4070696FA5C4456E82990A03FFEF9320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17BD129E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leistungskonstanz_schritte"/>
            <w:id w:val="-424350724"/>
            <w:placeholder>
              <w:docPart w:val="9BC0C83A33D24D3E93C3645E7840B853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4B7FFC1B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leistungskonstanz_termin"/>
            <w:id w:val="-1928341589"/>
            <w:placeholder>
              <w:docPart w:val="4070696FA5C4456E82990A03FFEF9320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07F7874E" w14:textId="60EA4A33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3945E94A" w14:textId="77777777" w:rsidR="00FC66E0" w:rsidRDefault="00FC66E0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5E7AD03F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50B6A0" w14:textId="5B115442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Gestaltungsfähigkeit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(Innovationsfähigkeit, Transformationsfähigkeit)</w:t>
            </w:r>
          </w:p>
        </w:tc>
      </w:tr>
      <w:tr w:rsidR="00FC66E0" w:rsidRPr="00FC66E0" w14:paraId="73C1ACDF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408AA28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1B748AA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0F75B57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0C78076E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47BED0D4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gestaltungsfaehigkeit_ziel"/>
            <w:id w:val="1009023392"/>
            <w:placeholder>
              <w:docPart w:val="FBD4000DE43C478FA56D069AF38C1BA8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6811E3C4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gestaltungsfaehigkeit_kriterien"/>
            <w:id w:val="1543556284"/>
            <w:placeholder>
              <w:docPart w:val="5769E627BFB54878994C8326C4414837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115BC0AE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gestaltungsfaehigkeit_schritte"/>
            <w:id w:val="-1433435674"/>
            <w:placeholder>
              <w:docPart w:val="1934D561DAD645FBADEBBF7C3FA76C67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7FB8AF6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gestaltungsfaehigkeit_termin"/>
            <w:id w:val="-1424478990"/>
            <w:placeholder>
              <w:docPart w:val="5769E627BFB54878994C8326C4414837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580EB83D" w14:textId="1F679CC0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61294AE8" w14:textId="77777777" w:rsidR="004B5FCC" w:rsidRDefault="004B5FCC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FC66E0" w:rsidRPr="00FC3B74" w14:paraId="0F574270" w14:textId="77777777" w:rsidTr="00F427AA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bottom"/>
          </w:tcPr>
          <w:bookmarkStart w:id="6" w:name="_Hlk209008363"/>
          <w:p w14:paraId="3173F237" w14:textId="3209E144" w:rsidR="00FC66E0" w:rsidRPr="00FC66E0" w:rsidRDefault="00FC66E0" w:rsidP="00794870">
            <w:pPr>
              <w:spacing w:before="60" w:after="60"/>
              <w:rPr>
                <w:color w:val="2BC7A9"/>
                <w:sz w:val="16"/>
                <w:szCs w:val="16"/>
              </w:rPr>
            </w:pPr>
            <w:r w:rsidRPr="00CF2B04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4013AFCA" wp14:editId="1C1A74E7">
                      <wp:extent cx="571500" cy="476250"/>
                      <wp:effectExtent l="0" t="0" r="0" b="0"/>
                      <wp:docPr id="915053890" name="objec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47625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E11DF1" id="object 17" o:spid="_x0000_s1026" style="width: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" stroked="f">
                      <v:fill r:id="rId19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center"/>
          </w:tcPr>
          <w:p w14:paraId="48200471" w14:textId="1A6F9CC0" w:rsidR="00FC66E0" w:rsidRPr="00FC3B74" w:rsidRDefault="00FC66E0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CF2B04">
              <w:rPr>
                <w:b/>
                <w:color w:val="2BC7A9"/>
                <w:szCs w:val="18"/>
              </w:rPr>
              <w:t>Soziabilität</w:t>
            </w:r>
            <w:r w:rsidRPr="00CF2B04">
              <w:rPr>
                <w:color w:val="2BC7A9"/>
                <w:szCs w:val="18"/>
              </w:rPr>
              <w:t xml:space="preserve"> «Wir gestalten Bezieh</w:t>
            </w:r>
            <w:r>
              <w:rPr>
                <w:color w:val="2BC7A9"/>
                <w:szCs w:val="18"/>
              </w:rPr>
              <w:t>ung</w:t>
            </w:r>
            <w:r w:rsidRPr="00CF2B04">
              <w:rPr>
                <w:color w:val="2BC7A9"/>
                <w:szCs w:val="18"/>
              </w:rPr>
              <w:t>en und kommunizieren bewusst.»</w:t>
            </w:r>
          </w:p>
        </w:tc>
      </w:tr>
      <w:bookmarkEnd w:id="6"/>
    </w:tbl>
    <w:p w14:paraId="63D23CD6" w14:textId="77777777" w:rsidR="00FC66E0" w:rsidRDefault="00FC66E0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736D66A7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B2A5E39" w14:textId="2C2C2F3F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Kommunikationsfähigkeit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(Auftrittskompetenz, Ausdrucksfähigkeit, Informationsmanagement)</w:t>
            </w:r>
          </w:p>
        </w:tc>
      </w:tr>
      <w:tr w:rsidR="00FC66E0" w:rsidRPr="00FC66E0" w14:paraId="6EA128A1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7080C7A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1AD38F3F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12B1F15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E542F23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48C9AE64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kommunikationsfaehigkeit_ziel"/>
            <w:id w:val="-1521999492"/>
            <w:placeholder>
              <w:docPart w:val="63AFCA9D32E64E50B7A681A0963E081E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7A09D4D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kommunikationsfaehigkeit_kriterien"/>
            <w:id w:val="-353194802"/>
            <w:placeholder>
              <w:docPart w:val="DFE77766BFFF40C5908935C1F7729915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27BF73B5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kommunikationsfaehigkeit_schritte"/>
            <w:id w:val="-1307081609"/>
            <w:placeholder>
              <w:docPart w:val="14C881618AA94BBA8EE9C879408FD2FC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76C6AD55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kommunikationsfaehigkeit_termin"/>
            <w:id w:val="924228308"/>
            <w:placeholder>
              <w:docPart w:val="DFE77766BFFF40C5908935C1F7729915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3EF49A21" w14:textId="1CC6D140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7C341A53" w14:textId="77777777" w:rsidR="00FC66E0" w:rsidRDefault="00FC66E0" w:rsidP="00FC66E0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1CBF070C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5E2E6D9" w14:textId="2E515F48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Beziehungsmanagement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(Empathie, Integrationsfähigkeit, Teamfähigkeit, Kollaborationsfähigkeit, Netzwerkfähigkeit)</w:t>
            </w:r>
          </w:p>
        </w:tc>
      </w:tr>
      <w:tr w:rsidR="00FC66E0" w:rsidRPr="00FC66E0" w14:paraId="4C13168C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77E26B5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D9FD54D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27C6EC3A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15612D49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6144902C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beziehungsmanagement_ziel"/>
            <w:id w:val="491996058"/>
            <w:placeholder>
              <w:docPart w:val="DBD37D9BB4C04851B7FAA7AC6987AD7E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1354C836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beziehungsmanagement_kriterien"/>
            <w:id w:val="-1076898992"/>
            <w:placeholder>
              <w:docPart w:val="0302732F902D48E197BC957807C64C45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69180CE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beziehungsmanagement_schritte"/>
            <w:id w:val="90898075"/>
            <w:placeholder>
              <w:docPart w:val="6A5ABDA4138A45C4B436C73449A9E00B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70739BA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beziehungsmanagement_termin"/>
            <w:id w:val="-551922427"/>
            <w:placeholder>
              <w:docPart w:val="0302732F902D48E197BC957807C64C45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3B3E54B6" w14:textId="55FD49DD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1E5BE1D2" w14:textId="77777777" w:rsidR="00FC66E0" w:rsidRDefault="00FC66E0" w:rsidP="00FC66E0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2" w:type="dxa"/>
        <w:tblLook w:val="04A0" w:firstRow="1" w:lastRow="0" w:firstColumn="1" w:lastColumn="0" w:noHBand="0" w:noVBand="1"/>
      </w:tblPr>
      <w:tblGrid>
        <w:gridCol w:w="2263"/>
        <w:gridCol w:w="2552"/>
        <w:gridCol w:w="2693"/>
        <w:gridCol w:w="1134"/>
      </w:tblGrid>
      <w:tr w:rsidR="00FC66E0" w:rsidRPr="00FC66E0" w14:paraId="14D821DC" w14:textId="77777777" w:rsidTr="00F427AA">
        <w:trPr>
          <w:trHeight w:val="284"/>
        </w:trPr>
        <w:tc>
          <w:tcPr>
            <w:tcW w:w="864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F2F61A" w14:textId="6C35AB14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Konfliktmanagement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(Kritikfähigkeit, Konfliktlösungsfähigkeit, Widerstandsfähigkeit)</w:t>
            </w:r>
          </w:p>
        </w:tc>
      </w:tr>
      <w:tr w:rsidR="00FC66E0" w:rsidRPr="00FC66E0" w14:paraId="0FEC9EE2" w14:textId="77777777" w:rsidTr="00F427AA">
        <w:tc>
          <w:tcPr>
            <w:tcW w:w="226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297A34D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>Entwicklungsz</w:t>
            </w:r>
            <w:r w:rsidRPr="00FC66E0">
              <w:rPr>
                <w:b/>
                <w:bCs/>
                <w:color w:val="auto"/>
                <w:szCs w:val="18"/>
              </w:rPr>
              <w:t>iel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4E60AB85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Messkriterien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6DA0F264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Weg zum Ziel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8" w:space="0" w:color="FFFFFF" w:themeColor="background1"/>
              <w:bottom w:val="single" w:sz="4" w:space="0" w:color="BFBFBF"/>
              <w:right w:val="single" w:sz="8" w:space="0" w:color="FFFFFF" w:themeColor="background1"/>
            </w:tcBorders>
          </w:tcPr>
          <w:p w14:paraId="527FE7CE" w14:textId="77777777" w:rsidR="00FC66E0" w:rsidRPr="00FC66E0" w:rsidRDefault="00FC66E0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 w:rsidRPr="00FC66E0">
              <w:rPr>
                <w:b/>
                <w:bCs/>
                <w:color w:val="auto"/>
                <w:szCs w:val="18"/>
              </w:rPr>
              <w:t>Termin</w:t>
            </w:r>
          </w:p>
        </w:tc>
      </w:tr>
      <w:tr w:rsidR="00FC66E0" w:rsidRPr="00131596" w14:paraId="76A7CE26" w14:textId="77777777" w:rsidTr="00794870">
        <w:trPr>
          <w:trHeight w:val="680"/>
        </w:trPr>
        <w:sdt>
          <w:sdtPr>
            <w:rPr>
              <w:color w:val="000000" w:themeColor="text1"/>
              <w:szCs w:val="18"/>
            </w:rPr>
            <w:alias w:val="Ziel"/>
            <w:tag w:val="ab_konfliktmanagement_ziel"/>
            <w:id w:val="-199243639"/>
            <w:placeholder>
              <w:docPart w:val="E9CCA20345D94495829094F7E112A59B"/>
            </w:placeholder>
            <w:showingPlcHdr/>
            <w15:appearance w15:val="hidden"/>
          </w:sdtPr>
          <w:sdtEndPr/>
          <w:sdtContent>
            <w:tc>
              <w:tcPr>
                <w:tcW w:w="226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0397FDCD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Messkriterien Ziel"/>
            <w:tag w:val="ab_konfliktmanagement_kriterien"/>
            <w:id w:val="-1689602059"/>
            <w:placeholder>
              <w:docPart w:val="58ABB35DE6B945329443A83AA4021D1A"/>
            </w:placeholder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78F04FB3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Schritte zum Ziel"/>
            <w:tag w:val="ab_konfliktmanagement_schritte"/>
            <w:id w:val="-1916924980"/>
            <w:placeholder>
              <w:docPart w:val="7FB04E15C04E46E98A67FC5C9AA260B9"/>
            </w:placeholder>
            <w:showingPlcHdr/>
            <w15:appearance w15:val="hidden"/>
          </w:sdtPr>
          <w:sdtEndPr/>
          <w:sdtContent>
            <w:tc>
              <w:tcPr>
                <w:tcW w:w="2693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8" w:space="0" w:color="FFFFFF" w:themeColor="background1"/>
                </w:tcBorders>
                <w:shd w:val="clear" w:color="auto" w:fill="E1F6FF"/>
              </w:tcPr>
              <w:p w14:paraId="362E8901" w14:textId="77777777" w:rsidR="00FC66E0" w:rsidRPr="00131596" w:rsidRDefault="00FC66E0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  <w:sdt>
          <w:sdtPr>
            <w:rPr>
              <w:color w:val="000000" w:themeColor="text1"/>
              <w:szCs w:val="18"/>
            </w:rPr>
            <w:alias w:val="Termin"/>
            <w:tag w:val="ab_konfliktmanagement_termin"/>
            <w:id w:val="-852415977"/>
            <w:placeholder>
              <w:docPart w:val="58ABB35DE6B945329443A83AA4021D1A"/>
            </w:placeholder>
            <w:showingPlcHdr/>
            <w15:appearance w15:val="hidden"/>
          </w:sdtPr>
          <w:sdtEndPr/>
          <w:sdtContent>
            <w:tc>
              <w:tcPr>
                <w:tcW w:w="1134" w:type="dxa"/>
                <w:tcBorders>
                  <w:top w:val="single" w:sz="4" w:space="0" w:color="BFBFBF"/>
                  <w:left w:val="single" w:sz="8" w:space="0" w:color="FFFFFF" w:themeColor="background1"/>
                  <w:bottom w:val="single" w:sz="4" w:space="0" w:color="BFBFBF"/>
                  <w:right w:val="single" w:sz="4" w:space="0" w:color="FFFFFF" w:themeColor="background1"/>
                </w:tcBorders>
                <w:shd w:val="clear" w:color="auto" w:fill="E1F6FF"/>
              </w:tcPr>
              <w:p w14:paraId="324AB252" w14:textId="0E2325AB" w:rsidR="00FC66E0" w:rsidRPr="00131596" w:rsidRDefault="00F427AA" w:rsidP="00187F75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12C5CD92" w14:textId="77777777" w:rsidR="000F2C26" w:rsidRDefault="000F2C26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rFonts w:eastAsia="Times New Roman"/>
          <w:color w:val="000000" w:themeColor="text1"/>
          <w:szCs w:val="18"/>
        </w:rPr>
        <w:br w:type="page"/>
      </w:r>
    </w:p>
    <w:p w14:paraId="53171DC8" w14:textId="083EE582" w:rsidR="00AD6E3A" w:rsidRPr="00D51476" w:rsidRDefault="003504E3" w:rsidP="00777EE2">
      <w:pPr>
        <w:pStyle w:val="Titel1MD"/>
      </w:pPr>
      <w:r w:rsidRPr="003504E3">
        <w:lastRenderedPageBreak/>
        <w:t>Laufbahnorientierte Entwicklung</w:t>
      </w:r>
    </w:p>
    <w:p w14:paraId="77E762E4" w14:textId="77777777" w:rsidR="003504E3" w:rsidRPr="00906337" w:rsidRDefault="003504E3" w:rsidP="003504E3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3504E3" w:rsidRPr="00906337" w14:paraId="12AF6909" w14:textId="77777777" w:rsidTr="00F427AA">
        <w:trPr>
          <w:trHeight w:val="462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02C9CC4D" w14:textId="6FF611F7" w:rsidR="003504E3" w:rsidRPr="00906337" w:rsidRDefault="003504E3" w:rsidP="00B2729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3504E3">
              <w:rPr>
                <w:sz w:val="16"/>
                <w:szCs w:val="16"/>
              </w:rPr>
              <w:t>Die laufbahnorientierte Entwicklung (nächsthöhere Funktion, vertikale Laufbahn,</w:t>
            </w:r>
            <w:r w:rsidR="009D160C">
              <w:rPr>
                <w:sz w:val="16"/>
                <w:szCs w:val="16"/>
              </w:rPr>
              <w:t xml:space="preserve"> KNF I &amp; II,</w:t>
            </w:r>
            <w:r w:rsidRPr="003504E3">
              <w:rPr>
                <w:sz w:val="16"/>
                <w:szCs w:val="16"/>
              </w:rPr>
              <w:t xml:space="preserve"> Übernahme Stellvertretung, usw.) findet im Rahmen der Nachfolge- und Entwicklungsplanung (NEP) statt.</w:t>
            </w:r>
            <w:r w:rsidR="009D160C">
              <w:rPr>
                <w:sz w:val="16"/>
                <w:szCs w:val="16"/>
              </w:rPr>
              <w:t xml:space="preserve"> </w:t>
            </w:r>
          </w:p>
        </w:tc>
      </w:tr>
    </w:tbl>
    <w:p w14:paraId="75A85D56" w14:textId="77777777" w:rsidR="003504E3" w:rsidRDefault="003504E3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804"/>
        <w:gridCol w:w="1843"/>
      </w:tblGrid>
      <w:tr w:rsidR="00CF1086" w14:paraId="6131E567" w14:textId="77777777" w:rsidTr="00F427AA">
        <w:trPr>
          <w:trHeight w:val="444"/>
        </w:trPr>
        <w:tc>
          <w:tcPr>
            <w:tcW w:w="68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EAD83" w14:textId="03CAE31B" w:rsidR="00CF1086" w:rsidRPr="005518B5" w:rsidRDefault="003504E3" w:rsidP="00063C48">
            <w:pPr>
              <w:jc w:val="both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Besteht ein Wunsch bezüglich laufbahnorientierter Entwicklung?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  <w:vAlign w:val="center"/>
          </w:tcPr>
          <w:p w14:paraId="03D36E0F" w14:textId="057FABB0" w:rsidR="00CF1086" w:rsidRDefault="00382E56" w:rsidP="00FC66E0">
            <w:pPr>
              <w:jc w:val="center"/>
              <w:rPr>
                <w:szCs w:val="24"/>
              </w:rPr>
            </w:pPr>
            <w:sdt>
              <w:sdtPr>
                <w:rPr>
                  <w:bCs/>
                  <w:szCs w:val="18"/>
                </w:rPr>
                <w:alias w:val="Entwicklungswunsch NEP"/>
                <w:tag w:val="ab_nep"/>
                <w:id w:val="1571848381"/>
                <w:placeholder>
                  <w:docPart w:val="939E731EC90B4FF8846DFA6311009CD9"/>
                </w:placeholder>
                <w:showingPlcHdr/>
                <w:comboBox>
                  <w:listItem w:displayText="Nein" w:value="Nein"/>
                  <w:listItem w:displayText="Ja" w:value="Ja"/>
                </w:comboBox>
              </w:sdtPr>
              <w:sdtEndPr/>
              <w:sdtContent>
                <w:r w:rsidR="00FC66E0">
                  <w:rPr>
                    <w:rStyle w:val="Platzhaltertext"/>
                    <w:szCs w:val="16"/>
                  </w:rPr>
                  <w:t>Bitte wählen</w:t>
                </w:r>
                <w:r w:rsidR="00FC66E0" w:rsidRPr="00F06002">
                  <w:rPr>
                    <w:rStyle w:val="Platzhaltertext"/>
                    <w:szCs w:val="16"/>
                  </w:rPr>
                  <w:t>.</w:t>
                </w:r>
              </w:sdtContent>
            </w:sdt>
          </w:p>
        </w:tc>
      </w:tr>
    </w:tbl>
    <w:p w14:paraId="7C9093AF" w14:textId="77777777" w:rsidR="00CF1086" w:rsidRPr="00AD6E3A" w:rsidRDefault="00CF1086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AD6E3A" w14:paraId="6BEEF845" w14:textId="77777777" w:rsidTr="00F427AA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3B899BE" w14:textId="528B67D1" w:rsidR="00AD6E3A" w:rsidRDefault="00AD6E3A" w:rsidP="00063C4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 xml:space="preserve">Gibt es Bemerkungen </w:t>
            </w:r>
            <w:r w:rsidR="003504E3" w:rsidRPr="003504E3">
              <w:rPr>
                <w:b/>
                <w:bCs/>
                <w:color w:val="auto"/>
                <w:szCs w:val="18"/>
              </w:rPr>
              <w:t>bezüglich laufbahnorientierter Entwicklung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AD6E3A" w14:paraId="63CC7550" w14:textId="77777777" w:rsidTr="00FC66E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Bemerkungen NEP"/>
              <w:tag w:val="ab_nep_bemerkungen"/>
              <w:id w:val="-1378698696"/>
              <w:placeholder>
                <w:docPart w:val="80FDCB92A68F4D0196E92DBC7D2C9FD5"/>
              </w:placeholder>
              <w:showingPlcHdr/>
              <w15:appearance w15:val="hidden"/>
            </w:sdtPr>
            <w:sdtEndPr/>
            <w:sdtContent>
              <w:p w14:paraId="19A82CD4" w14:textId="0B1D0618" w:rsidR="00AD6E3A" w:rsidRPr="00046901" w:rsidRDefault="00FC66E0" w:rsidP="00063C48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5403B42" w14:textId="67FD32A1" w:rsidR="00AD6E3A" w:rsidRPr="00D51476" w:rsidRDefault="00AD6E3A" w:rsidP="00777EE2">
      <w:pPr>
        <w:pStyle w:val="Titel1MD"/>
      </w:pPr>
      <w:r w:rsidRPr="00D51476">
        <w:t>Bestätigung Mitarbeitenden-Dialog</w:t>
      </w:r>
    </w:p>
    <w:p w14:paraId="2895C83D" w14:textId="2217D89A" w:rsidR="00906337" w:rsidRPr="00BF6785" w:rsidRDefault="00906337" w:rsidP="00BF6785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7513"/>
        <w:gridCol w:w="1134"/>
      </w:tblGrid>
      <w:tr w:rsidR="00BF6785" w:rsidRPr="00906337" w14:paraId="288F61ED" w14:textId="77777777" w:rsidTr="00F427AA">
        <w:trPr>
          <w:trHeight w:val="397"/>
        </w:trPr>
        <w:tc>
          <w:tcPr>
            <w:tcW w:w="75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1C70CE9D" w14:textId="77777777" w:rsidR="00902F0A" w:rsidRDefault="00BF6785" w:rsidP="00385459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 xml:space="preserve">Mit ihrer Unterschrift bestätigen beide Parteien, dass der </w:t>
            </w:r>
            <w:r w:rsidR="00860826">
              <w:rPr>
                <w:sz w:val="16"/>
                <w:szCs w:val="16"/>
              </w:rPr>
              <w:t>Ausblick</w:t>
            </w:r>
            <w:r w:rsidRPr="00906337">
              <w:rPr>
                <w:sz w:val="16"/>
                <w:szCs w:val="16"/>
              </w:rPr>
              <w:t xml:space="preserve"> im Rahmen des Mitarbeitenden-Dialogs stattgefunden hat </w:t>
            </w:r>
            <w:r w:rsidR="00860826" w:rsidRPr="00860826">
              <w:rPr>
                <w:sz w:val="16"/>
                <w:szCs w:val="16"/>
              </w:rPr>
              <w:t>und dabei die Zielvereinbarungen sowie die persönliche Entwicklung besprochen wurden</w:t>
            </w:r>
            <w:r w:rsidRPr="00906337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</w:p>
          <w:p w14:paraId="7CFB9765" w14:textId="00E2C6C7" w:rsidR="00BF6785" w:rsidRPr="00906337" w:rsidRDefault="00BF6785" w:rsidP="00902F0A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Standardmässig reicht die einfache elektronische Unterschrift, die Adobe Acrobat bietet</w:t>
            </w:r>
            <w:r w:rsidR="00902F0A">
              <w:rPr>
                <w:sz w:val="16"/>
                <w:szCs w:val="16"/>
              </w:rPr>
              <w:t xml:space="preserve"> </w:t>
            </w:r>
            <w:r w:rsidR="006F62F9">
              <w:rPr>
                <w:sz w:val="16"/>
                <w:szCs w:val="16"/>
              </w:rPr>
              <w:t>(s. Symbol rechts)</w:t>
            </w:r>
            <w:r w:rsidR="00860826">
              <w:rPr>
                <w:sz w:val="16"/>
                <w:szCs w:val="16"/>
              </w:rPr>
              <w:t>.</w:t>
            </w:r>
            <w:r w:rsidR="00902F0A">
              <w:rPr>
                <w:sz w:val="16"/>
                <w:szCs w:val="16"/>
              </w:rPr>
              <w:t xml:space="preserve"> </w:t>
            </w:r>
            <w:r w:rsidRPr="00BF6785">
              <w:rPr>
                <w:sz w:val="16"/>
                <w:szCs w:val="16"/>
              </w:rPr>
              <w:t>Be</w:t>
            </w:r>
            <w:r w:rsidR="00902F0A">
              <w:rPr>
                <w:sz w:val="16"/>
                <w:szCs w:val="16"/>
              </w:rPr>
              <w:t>i</w:t>
            </w:r>
            <w:r w:rsidRPr="00BF6785">
              <w:rPr>
                <w:sz w:val="16"/>
                <w:szCs w:val="16"/>
              </w:rPr>
              <w:t xml:space="preserve"> einer </w:t>
            </w:r>
            <w:r w:rsidRPr="006F62F9">
              <w:rPr>
                <w:b/>
                <w:bCs/>
                <w:sz w:val="16"/>
                <w:szCs w:val="16"/>
              </w:rPr>
              <w:t xml:space="preserve">Gesamtbewertung </w:t>
            </w:r>
            <w:r w:rsidRPr="006F62F9">
              <w:rPr>
                <w:b/>
                <w:bCs/>
                <w:i/>
                <w:iCs/>
                <w:sz w:val="16"/>
                <w:szCs w:val="16"/>
              </w:rPr>
              <w:t>ungenügend</w:t>
            </w:r>
            <w:r w:rsidRPr="006F62F9">
              <w:rPr>
                <w:b/>
                <w:bCs/>
                <w:sz w:val="16"/>
                <w:szCs w:val="16"/>
              </w:rPr>
              <w:t xml:space="preserve"> oder wenn Uneinigkeit besteht</w:t>
            </w:r>
            <w:r w:rsidRPr="00BF6785">
              <w:rPr>
                <w:sz w:val="16"/>
                <w:szCs w:val="16"/>
              </w:rPr>
              <w:t xml:space="preserve">, müssen beide Parteien das Formular </w:t>
            </w:r>
            <w:r w:rsidRPr="0098796D">
              <w:rPr>
                <w:b/>
                <w:bCs/>
                <w:sz w:val="16"/>
                <w:szCs w:val="16"/>
              </w:rPr>
              <w:t>handschriftlich unterzeichnen</w:t>
            </w:r>
            <w:r>
              <w:rPr>
                <w:sz w:val="16"/>
                <w:szCs w:val="16"/>
              </w:rPr>
              <w:t xml:space="preserve"> und als Scan beilegen</w:t>
            </w:r>
            <w:r w:rsidRPr="00BF6785">
              <w:rPr>
                <w:sz w:val="16"/>
                <w:szCs w:val="16"/>
              </w:rPr>
              <w:t>.</w:t>
            </w:r>
            <w:r>
              <w:rPr>
                <w:noProof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5AEBF128" w14:textId="5B6F3524" w:rsidR="00BF6785" w:rsidRPr="00906337" w:rsidRDefault="001365D2" w:rsidP="00264CA5">
            <w:pPr>
              <w:spacing w:before="60" w:after="60" w:line="180" w:lineRule="exac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91" behindDoc="0" locked="0" layoutInCell="1" allowOverlap="1" wp14:anchorId="72485827" wp14:editId="7B28EE29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22860</wp:posOffset>
                  </wp:positionV>
                  <wp:extent cx="320040" cy="309880"/>
                  <wp:effectExtent l="19050" t="19050" r="22860" b="13970"/>
                  <wp:wrapNone/>
                  <wp:docPr id="2701573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5976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098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20000"/>
                                <a:lumOff val="8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D073E9" w14:textId="4AEC36E4" w:rsidR="00BF6785" w:rsidRPr="00906337" w:rsidRDefault="00BF6785" w:rsidP="00906337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09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851"/>
        <w:gridCol w:w="1701"/>
        <w:gridCol w:w="1559"/>
        <w:gridCol w:w="567"/>
        <w:gridCol w:w="851"/>
        <w:gridCol w:w="1701"/>
        <w:gridCol w:w="1379"/>
      </w:tblGrid>
      <w:tr w:rsidR="007E4B57" w:rsidRPr="001F4F1A" w14:paraId="0ABED64B" w14:textId="77777777" w:rsidTr="00F427AA">
        <w:trPr>
          <w:trHeight w:hRule="exact" w:val="361"/>
        </w:trPr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</w:tcPr>
          <w:p w14:paraId="369FCF57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  <w:r>
              <w:rPr>
                <w:szCs w:val="18"/>
              </w:rPr>
              <w:t>Datum: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2BE214F3" w14:textId="5CC1AE93" w:rsidR="007E4B57" w:rsidRPr="00223B27" w:rsidRDefault="00382E56" w:rsidP="00FC66E0">
            <w:pPr>
              <w:pStyle w:val="Grundtext"/>
              <w:jc w:val="center"/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ab_datum_unterschrift_ma"/>
                <w:id w:val="-854955485"/>
                <w:placeholder>
                  <w:docPart w:val="1991F41F44284149BCA57C117EF39442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FC66E0">
                  <w:rPr>
                    <w:rStyle w:val="Platzhaltertext"/>
                  </w:rPr>
                  <w:t> 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</w:tcPr>
          <w:p w14:paraId="1B4A67AD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781092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/>
            </w:tcBorders>
          </w:tcPr>
          <w:p w14:paraId="692077C5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  <w:r>
              <w:rPr>
                <w:szCs w:val="18"/>
              </w:rPr>
              <w:t xml:space="preserve">Datum: 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1D9FAC64" w14:textId="6D346E88" w:rsidR="007E4B57" w:rsidRPr="00223B27" w:rsidRDefault="00382E56" w:rsidP="00FC66E0">
            <w:pPr>
              <w:pStyle w:val="Grundtext"/>
              <w:jc w:val="center"/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ab_datum_unterschrift_vg"/>
                <w:id w:val="1548018968"/>
                <w:placeholder>
                  <w:docPart w:val="10CC256C454E4DDB8D73E7160276CD5E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FC66E0">
                  <w:rPr>
                    <w:rStyle w:val="Platzhaltertext"/>
                  </w:rPr>
                  <w:t> </w:t>
                </w:r>
              </w:sdtContent>
            </w:sdt>
          </w:p>
        </w:tc>
        <w:tc>
          <w:tcPr>
            <w:tcW w:w="137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</w:tcPr>
          <w:p w14:paraId="11A53A6B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3959C19F" w14:textId="77777777" w:rsidTr="00F427AA">
        <w:trPr>
          <w:trHeight w:val="104"/>
        </w:trPr>
        <w:tc>
          <w:tcPr>
            <w:tcW w:w="4111" w:type="dxa"/>
            <w:gridSpan w:val="3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</w:tcPr>
          <w:p w14:paraId="562FB04B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E8B1E29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3931" w:type="dxa"/>
            <w:gridSpan w:val="3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</w:tcPr>
          <w:p w14:paraId="3A1100D5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55CF77B4" w14:textId="77777777" w:rsidTr="00F427AA">
        <w:trPr>
          <w:trHeight w:hRule="exact" w:val="1008"/>
        </w:trPr>
        <w:tc>
          <w:tcPr>
            <w:tcW w:w="4111" w:type="dxa"/>
            <w:gridSpan w:val="3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E1F6FF"/>
          </w:tcPr>
          <w:p w14:paraId="4365CD39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 w:themeColor="background1" w:themeShade="BF"/>
            </w:tcBorders>
          </w:tcPr>
          <w:p w14:paraId="337EE318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3931" w:type="dxa"/>
            <w:gridSpan w:val="3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5DACBF7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433936B1" w14:textId="77777777" w:rsidTr="00F427AA">
        <w:trPr>
          <w:trHeight w:val="32"/>
        </w:trPr>
        <w:tc>
          <w:tcPr>
            <w:tcW w:w="4678" w:type="dxa"/>
            <w:gridSpan w:val="4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13301E58" w14:textId="77777777" w:rsidR="007E4B57" w:rsidRPr="003B1427" w:rsidRDefault="007E4B57" w:rsidP="00385459">
            <w:pPr>
              <w:jc w:val="both"/>
              <w:rPr>
                <w:color w:val="808080" w:themeColor="background1" w:themeShade="80"/>
                <w:szCs w:val="18"/>
              </w:rPr>
            </w:pPr>
            <w:r w:rsidRPr="00AD6E3A">
              <w:rPr>
                <w:szCs w:val="18"/>
              </w:rPr>
              <w:t>Unterschrift Mitarbeitende</w:t>
            </w:r>
            <w:r w:rsidRPr="00223B27">
              <w:rPr>
                <w:szCs w:val="18"/>
              </w:rPr>
              <w:t>/r</w:t>
            </w:r>
          </w:p>
        </w:tc>
        <w:tc>
          <w:tcPr>
            <w:tcW w:w="3931" w:type="dxa"/>
            <w:gridSpan w:val="3"/>
            <w:tcBorders>
              <w:top w:val="single" w:sz="4" w:space="0" w:color="BFBFBF" w:themeColor="background1" w:themeShade="BF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vAlign w:val="center"/>
          </w:tcPr>
          <w:p w14:paraId="3808C34D" w14:textId="04F3F65A" w:rsidR="007E4B57" w:rsidRPr="004A5F7C" w:rsidRDefault="007E4B57" w:rsidP="00385459">
            <w:pPr>
              <w:jc w:val="both"/>
              <w:rPr>
                <w:color w:val="808080" w:themeColor="background1" w:themeShade="80"/>
                <w:szCs w:val="18"/>
              </w:rPr>
            </w:pPr>
            <w:r w:rsidRPr="00AD6E3A">
              <w:rPr>
                <w:szCs w:val="18"/>
              </w:rPr>
              <w:t xml:space="preserve">Unterschrift </w:t>
            </w:r>
            <w:r w:rsidRPr="00223B27">
              <w:rPr>
                <w:szCs w:val="18"/>
              </w:rPr>
              <w:t>vorgesetzte Person</w:t>
            </w:r>
          </w:p>
        </w:tc>
      </w:tr>
    </w:tbl>
    <w:p w14:paraId="6924954F" w14:textId="77777777" w:rsidR="00793CC7" w:rsidRDefault="00793CC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06F940DB" w14:textId="77777777" w:rsidR="00906337" w:rsidRDefault="0090633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0228848C" w14:textId="77777777" w:rsidR="0098796D" w:rsidRDefault="0098796D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DDC2ECE" w14:textId="3818C24C" w:rsidR="00BF6785" w:rsidRPr="00BF6785" w:rsidRDefault="00BF6785" w:rsidP="00BF6785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Administratives</w:t>
      </w:r>
    </w:p>
    <w:tbl>
      <w:tblPr>
        <w:tblW w:w="86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BF6785" w:rsidRPr="00906337" w14:paraId="2DADED4D" w14:textId="77777777" w:rsidTr="00F427AA">
        <w:trPr>
          <w:trHeight w:val="397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7947320C" w14:textId="7FF3D023" w:rsidR="00BF6785" w:rsidRDefault="00BF6785" w:rsidP="00BF6785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rPr>
                <w:sz w:val="16"/>
                <w:szCs w:val="16"/>
              </w:rPr>
            </w:pPr>
            <w:r w:rsidRPr="00DF080A">
              <w:rPr>
                <w:sz w:val="16"/>
                <w:szCs w:val="16"/>
              </w:rPr>
              <w:t>Beschriftung</w:t>
            </w:r>
            <w:r w:rsidR="00504274">
              <w:rPr>
                <w:sz w:val="16"/>
                <w:szCs w:val="16"/>
              </w:rPr>
              <w:t xml:space="preserve"> Word &amp; PDF</w:t>
            </w:r>
            <w:r w:rsidR="00492F85">
              <w:rPr>
                <w:sz w:val="16"/>
                <w:szCs w:val="16"/>
              </w:rPr>
              <w:t>/Scan:</w:t>
            </w:r>
            <w:r w:rsidR="00492F85">
              <w:tab/>
            </w:r>
            <w:r w:rsidR="003504E3" w:rsidRPr="003504E3">
              <w:rPr>
                <w:sz w:val="16"/>
                <w:szCs w:val="16"/>
              </w:rPr>
              <w:t>Aus</w:t>
            </w:r>
            <w:r w:rsidR="00264CA5" w:rsidRPr="003504E3">
              <w:rPr>
                <w:sz w:val="16"/>
                <w:szCs w:val="16"/>
              </w:rPr>
              <w:t>blick</w:t>
            </w:r>
            <w:r w:rsidR="00264CA5">
              <w:rPr>
                <w:sz w:val="16"/>
                <w:szCs w:val="16"/>
              </w:rPr>
              <w:t>_20xx_</w:t>
            </w:r>
            <w:r>
              <w:rPr>
                <w:i/>
                <w:iCs/>
                <w:sz w:val="16"/>
                <w:szCs w:val="16"/>
              </w:rPr>
              <w:t>NachnameMA_VornameMA</w:t>
            </w:r>
            <w:r w:rsidRPr="00DF080A">
              <w:rPr>
                <w:sz w:val="16"/>
                <w:szCs w:val="16"/>
              </w:rPr>
              <w:t>_</w:t>
            </w:r>
            <w:r w:rsidRPr="004B4DC3">
              <w:rPr>
                <w:i/>
                <w:iCs/>
                <w:sz w:val="16"/>
                <w:szCs w:val="16"/>
              </w:rPr>
              <w:t>PersonalnummerMA</w:t>
            </w:r>
          </w:p>
          <w:p w14:paraId="32FC75B8" w14:textId="533EE0D9" w:rsidR="00BF6785" w:rsidRPr="00492F85" w:rsidRDefault="00504274" w:rsidP="00492F85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Word &amp; </w:t>
            </w:r>
            <w:r w:rsidR="00BF6785">
              <w:rPr>
                <w:sz w:val="16"/>
                <w:szCs w:val="16"/>
              </w:rPr>
              <w:t>PDF</w:t>
            </w:r>
            <w:r w:rsidR="00492F85">
              <w:rPr>
                <w:sz w:val="16"/>
                <w:szCs w:val="16"/>
              </w:rPr>
              <w:t>/Scan</w:t>
            </w:r>
            <w:r w:rsidR="00BF6785">
              <w:rPr>
                <w:sz w:val="16"/>
                <w:szCs w:val="16"/>
              </w:rPr>
              <w:t xml:space="preserve"> per Mail an</w:t>
            </w:r>
            <w:r w:rsidR="00BF6785" w:rsidRPr="00F972F4">
              <w:rPr>
                <w:sz w:val="16"/>
                <w:szCs w:val="16"/>
              </w:rPr>
              <w:t xml:space="preserve">: </w:t>
            </w:r>
            <w:r w:rsidR="00492F85">
              <w:tab/>
            </w:r>
            <w:r w:rsidR="00BF6785" w:rsidRPr="00F972F4">
              <w:rPr>
                <w:sz w:val="16"/>
                <w:szCs w:val="16"/>
              </w:rPr>
              <w:tab/>
            </w:r>
            <w:hyperlink r:id="rId21" w:history="1">
              <w:r w:rsidRPr="00CC4C6C">
                <w:rPr>
                  <w:rStyle w:val="Hyperlink"/>
                  <w:sz w:val="16"/>
                  <w:szCs w:val="16"/>
                </w:rPr>
                <w:t>hr@vd.zh.ch</w:t>
              </w:r>
            </w:hyperlink>
            <w:r w:rsidR="001B1C2F">
              <w:t xml:space="preserve"> </w:t>
            </w:r>
            <w:r w:rsidR="001B1C2F" w:rsidRPr="001B1C2F">
              <w:rPr>
                <w:sz w:val="16"/>
                <w:szCs w:val="16"/>
              </w:rPr>
              <w:t xml:space="preserve">(nur </w:t>
            </w:r>
            <w:r w:rsidR="001B1C2F">
              <w:rPr>
                <w:sz w:val="16"/>
                <w:szCs w:val="16"/>
              </w:rPr>
              <w:t xml:space="preserve">Dokumente senden, </w:t>
            </w:r>
            <w:r w:rsidR="001B1C2F" w:rsidRPr="001B1C2F">
              <w:rPr>
                <w:b/>
                <w:bCs/>
                <w:sz w:val="16"/>
                <w:szCs w:val="16"/>
              </w:rPr>
              <w:t>E-Mail wird nicht gelesen</w:t>
            </w:r>
            <w:r w:rsidR="001B1C2F">
              <w:rPr>
                <w:sz w:val="16"/>
                <w:szCs w:val="16"/>
              </w:rPr>
              <w:t>)</w:t>
            </w:r>
          </w:p>
        </w:tc>
      </w:tr>
    </w:tbl>
    <w:p w14:paraId="50AACD39" w14:textId="77777777" w:rsidR="00AD6E3A" w:rsidRDefault="00AD6E3A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60DB310" w14:textId="065C2D84" w:rsidR="00264CA5" w:rsidRPr="00AD6E3A" w:rsidRDefault="00264CA5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  <w:bookmarkStart w:id="7" w:name="_Hlk177453926"/>
      <w:r w:rsidRPr="00BF6785">
        <w:rPr>
          <w:sz w:val="16"/>
          <w:szCs w:val="16"/>
        </w:rPr>
        <w:t xml:space="preserve">Der </w:t>
      </w:r>
      <w:r w:rsidR="0098796D">
        <w:rPr>
          <w:sz w:val="16"/>
          <w:szCs w:val="16"/>
        </w:rPr>
        <w:t>Ausblick</w:t>
      </w:r>
      <w:r w:rsidRPr="00BF6785">
        <w:rPr>
          <w:sz w:val="16"/>
          <w:szCs w:val="16"/>
        </w:rPr>
        <w:t xml:space="preserve"> wird im Personaldossier des/der Mitarbeitenden abgelegt</w:t>
      </w:r>
      <w:r>
        <w:rPr>
          <w:sz w:val="16"/>
          <w:szCs w:val="16"/>
        </w:rPr>
        <w:t xml:space="preserve">. </w:t>
      </w:r>
      <w:r w:rsidR="00A628EC" w:rsidRPr="00A628EC">
        <w:rPr>
          <w:sz w:val="16"/>
          <w:szCs w:val="16"/>
        </w:rPr>
        <w:t xml:space="preserve">Human Resources &amp; Entwicklung </w:t>
      </w:r>
      <w:r w:rsidRPr="00BF6785">
        <w:rPr>
          <w:sz w:val="16"/>
          <w:szCs w:val="16"/>
        </w:rPr>
        <w:t xml:space="preserve">liest den </w:t>
      </w:r>
      <w:r w:rsidR="0098796D">
        <w:rPr>
          <w:sz w:val="16"/>
          <w:szCs w:val="16"/>
        </w:rPr>
        <w:t>Ausblick</w:t>
      </w:r>
      <w:r w:rsidRPr="00BF6785">
        <w:rPr>
          <w:sz w:val="16"/>
          <w:szCs w:val="16"/>
        </w:rPr>
        <w:t xml:space="preserve"> grundsätzlich nicht</w:t>
      </w:r>
      <w:bookmarkEnd w:id="7"/>
      <w:r>
        <w:rPr>
          <w:sz w:val="16"/>
          <w:szCs w:val="16"/>
        </w:rPr>
        <w:t>.</w:t>
      </w:r>
      <w:r w:rsidR="001B1C2F" w:rsidRPr="001B1C2F">
        <w:rPr>
          <w:noProof/>
        </w:rPr>
        <w:t xml:space="preserve"> </w:t>
      </w:r>
    </w:p>
    <w:sectPr w:rsidR="00264CA5" w:rsidRPr="00AD6E3A" w:rsidSect="00237861">
      <w:headerReference w:type="default" r:id="rId22"/>
      <w:headerReference w:type="first" r:id="rId23"/>
      <w:footerReference w:type="first" r:id="rId24"/>
      <w:pgSz w:w="11906" w:h="16838"/>
      <w:pgMar w:top="1702" w:right="936" w:bottom="993" w:left="2466" w:header="17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91D4" w14:textId="77777777" w:rsidR="00F275A1" w:rsidRDefault="00F275A1" w:rsidP="005F4621">
      <w:r>
        <w:separator/>
      </w:r>
    </w:p>
  </w:endnote>
  <w:endnote w:type="continuationSeparator" w:id="0">
    <w:p w14:paraId="61A3F0B7" w14:textId="77777777" w:rsidR="00F275A1" w:rsidRDefault="00F275A1" w:rsidP="005F4621">
      <w:r>
        <w:continuationSeparator/>
      </w:r>
    </w:p>
  </w:endnote>
  <w:endnote w:type="continuationNotice" w:id="1">
    <w:p w14:paraId="3522B82B" w14:textId="77777777" w:rsidR="00334EE3" w:rsidRDefault="00334E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FuzeileZchn"/>
      </w:rPr>
      <w:alias w:val="CustomElements.Footer.Line"/>
      <w:tag w:val="CustomElements.Footer.Line"/>
      <w:id w:val="-1196920698"/>
      <w:temporary/>
      <w:dataBinding w:xpath="//Text[@id='CustomElements.Footer.Line']" w:storeItemID="{00000000-0000-0000-0000-000000000000}"/>
      <w:text w:multiLine="1"/>
    </w:sdtPr>
    <w:sdtEndPr>
      <w:rPr>
        <w:rStyle w:val="FuzeileZchn"/>
      </w:rPr>
    </w:sdtEndPr>
    <w:sdtContent>
      <w:p w14:paraId="14992D8F" w14:textId="77777777" w:rsidR="008F22D7" w:rsidRPr="00656C95" w:rsidRDefault="00EF301F">
        <w:pPr>
          <w:rPr>
            <w:sz w:val="12"/>
          </w:rPr>
        </w:pPr>
        <w:r>
          <w:rPr>
            <w:rStyle w:val="FuzeileZch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75FA" w14:textId="77777777" w:rsidR="00F275A1" w:rsidRDefault="00F275A1" w:rsidP="005F4621">
      <w:r>
        <w:separator/>
      </w:r>
    </w:p>
  </w:footnote>
  <w:footnote w:type="continuationSeparator" w:id="0">
    <w:p w14:paraId="48EAB5EE" w14:textId="77777777" w:rsidR="00F275A1" w:rsidRDefault="00F275A1" w:rsidP="005F4621">
      <w:r>
        <w:continuationSeparator/>
      </w:r>
    </w:p>
  </w:footnote>
  <w:footnote w:type="continuationNotice" w:id="1">
    <w:p w14:paraId="42700A30" w14:textId="77777777" w:rsidR="00334EE3" w:rsidRDefault="00334EE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F30C" w14:textId="77777777" w:rsidR="008F22D7" w:rsidRPr="001913FE" w:rsidRDefault="00C163FD" w:rsidP="001913FE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DFB0035" wp14:editId="4405A371">
              <wp:simplePos x="0" y="0"/>
              <wp:positionH relativeFrom="page">
                <wp:posOffset>5207330</wp:posOffset>
              </wp:positionH>
              <wp:positionV relativeFrom="page">
                <wp:align>top</wp:align>
              </wp:positionV>
              <wp:extent cx="2346960" cy="1021278"/>
              <wp:effectExtent l="0" t="0" r="15240" b="7620"/>
              <wp:wrapSquare wrapText="bothSides"/>
              <wp:docPr id="7" name="Freihand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6960" cy="102127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/>
                      </a:cu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043"/>
                          </w:tblGrid>
                          <w:tr w:rsidR="00693D2E" w14:paraId="5E69642D" w14:textId="77777777" w:rsidTr="00F427AA">
                            <w:trPr>
                              <w:trHeight w:val="2551"/>
                            </w:trPr>
                            <w:tc>
                              <w:tcPr>
                                <w:tcW w:w="3043" w:type="dxa"/>
                                <w:tcBorders>
                                  <w:right w:val="single" w:sz="4" w:space="0" w:color="FFFFFF"/>
                                </w:tcBorders>
                                <w:vAlign w:val="center"/>
                                <w:hideMark/>
                              </w:tcPr>
                              <w:p w14:paraId="44A0F3D5" w14:textId="6DB700AD" w:rsidR="00B70585" w:rsidRDefault="00B70585">
                                <w:pPr>
                                  <w:pStyle w:val="BriefKopf"/>
                                </w:pPr>
                                <w:r>
                                  <w:t>Kanton Zürich</w:t>
                                </w:r>
                              </w:p>
                              <w:p w14:paraId="0A6EF994" w14:textId="7AD9C5CB" w:rsidR="008F22D7" w:rsidRPr="00E320FC" w:rsidRDefault="00EF301F" w:rsidP="00E320FC">
                                <w:pPr>
                                  <w:pStyle w:val="BriefKopf"/>
                                  <w:spacing w:line="240" w:lineRule="auto"/>
                                  <w:rPr>
                                    <w:sz w:val="6"/>
                                    <w:szCs w:val="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F12B63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F12B63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0C350225" w14:textId="77777777" w:rsidR="008F22D7" w:rsidRDefault="008F22D7" w:rsidP="001913F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FB0035" id="Freihandform 7" o:spid="_x0000_s1026" style="position:absolute;margin-left:410.05pt;margin-top:0;width:184.8pt;height:80.4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" adj="-11796480,,5400" path="al10800,10800@8@8@4@6,10800,10800,10800,10800@9@7l@30@31@17@18@24@25@15@16@32@33xe" filled="f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043"/>
                    </w:tblGrid>
                    <w:tr w:rsidR="00693D2E" w14:paraId="5E69642D" w14:textId="77777777" w:rsidTr="00F427AA">
                      <w:trPr>
                        <w:trHeight w:val="2551"/>
                      </w:trPr>
                      <w:tc>
                        <w:tcPr>
                          <w:tcW w:w="3043" w:type="dxa"/>
                          <w:tcBorders>
                            <w:right w:val="single" w:sz="4" w:space="0" w:color="FFFFFF"/>
                          </w:tcBorders>
                          <w:vAlign w:val="center"/>
                          <w:hideMark/>
                        </w:tcPr>
                        <w:p w14:paraId="44A0F3D5" w14:textId="6DB700AD" w:rsidR="00B70585" w:rsidRDefault="00B70585">
                          <w:pPr>
                            <w:pStyle w:val="BriefKopf"/>
                          </w:pPr>
                          <w:r>
                            <w:t>Kanton Zürich</w:t>
                          </w:r>
                        </w:p>
                        <w:p w14:paraId="0A6EF994" w14:textId="7AD9C5CB" w:rsidR="008F22D7" w:rsidRPr="00E320FC" w:rsidRDefault="00EF301F" w:rsidP="00E320FC">
                          <w:pPr>
                            <w:pStyle w:val="BriefKopf"/>
                            <w:spacing w:line="240" w:lineRule="auto"/>
                            <w:rPr>
                              <w:sz w:val="6"/>
                              <w:szCs w:val="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12B63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F12B63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0C350225" w14:textId="77777777" w:rsidR="008F22D7" w:rsidRDefault="008F22D7" w:rsidP="001913FE">
                    <w:pPr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1C77E67" wp14:editId="5D48E36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3" name="Textfeld 1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1D489" id="_x0000_t202" coordsize="21600,21600" o:spt="202" path="m,l,21600r21600,l21600,xe">
              <v:stroke joinstyle="miter"/>
              <v:path gradientshapeok="t" o:connecttype="rect"/>
            </v:shapetype>
            <v:shape id="Textfeld 13" o:spid="_x0000_s1026" type="#_x0000_t202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049944E" wp14:editId="31CB5EA9">
              <wp:simplePos x="0" y="0"/>
              <wp:positionH relativeFrom="page">
                <wp:align>right</wp:align>
              </wp:positionH>
              <wp:positionV relativeFrom="page">
                <wp:posOffset>702310</wp:posOffset>
              </wp:positionV>
              <wp:extent cx="2663825" cy="288290"/>
              <wp:effectExtent l="0" t="0" r="3175" b="0"/>
              <wp:wrapNone/>
              <wp:docPr id="12" name="Textfeld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382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8A086" w14:textId="77777777" w:rsidR="008F22D7" w:rsidRDefault="00EF301F" w:rsidP="001913FE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72D2BE7D" wp14:editId="19E2A7B1">
                                <wp:extent cx="219456" cy="216408"/>
                                <wp:effectExtent l="19050" t="0" r="0" b="0"/>
                                <wp:docPr id="14" name="ooImg_17686926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9456" cy="2164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9944E" id="_x0000_t202" coordsize="21600,21600" o:spt="202" path="m,l,21600r21600,l21600,xe">
              <v:stroke joinstyle="miter"/>
              <v:path gradientshapeok="t" o:connecttype="rect"/>
            </v:shapetype>
            <v:shape id="Textfeld 12" o:spid="_x0000_s1027" type="#_x0000_t202" style="position:absolute;margin-left:158.55pt;margin-top:55.3pt;width:209.75pt;height:22.7pt;z-index:25165824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" stroked="f">
              <v:textbox inset="0,0,0,0">
                <w:txbxContent>
                  <w:p w14:paraId="5C28A086" w14:textId="77777777" w:rsidR="008F22D7" w:rsidRDefault="00EF301F" w:rsidP="001913FE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72D2BE7D" wp14:editId="19E2A7B1">
                          <wp:extent cx="219456" cy="216408"/>
                          <wp:effectExtent l="19050" t="0" r="0" b="0"/>
                          <wp:docPr id="14" name="ooImg_17686926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9456" cy="216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1FB4991" wp14:editId="0042272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" name="Textfeld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0BE2C8" id="Textfeld 9" o:spid="_x0000_s1026" type="#_x0000_t202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4E4D717" wp14:editId="5A1C519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8" name="Freihandform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C0BBD" id="Freihandform 8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">
              <v:path textboxrect="@1,@1,@1,@1"/>
              <o:lock v:ext="edit" selec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11A" w14:textId="77777777" w:rsidR="008F22D7" w:rsidRDefault="00E60F11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73EE75" wp14:editId="798FB9D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5383530" cy="1382395"/>
              <wp:effectExtent l="0" t="0" r="7620" b="8255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3530" cy="1382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8505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505"/>
                          </w:tblGrid>
                          <w:tr w:rsidR="00693D2E" w14:paraId="1D787108" w14:textId="77777777" w:rsidTr="004D6A6A">
                            <w:trPr>
                              <w:trHeight w:val="1168"/>
                            </w:trPr>
                            <w:sdt>
                              <w:sdtPr>
                                <w:alias w:val="CustomElements.Header.Script1"/>
                                <w:id w:val="-2099313039"/>
                                <w:dataBinding w:xpath="//Text[@id='CustomElements.Header.Script1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bottom w:val="single" w:sz="4" w:space="0" w:color="FFFFFF"/>
                                    </w:tcBorders>
                                    <w:vAlign w:val="bottom"/>
                                  </w:tcPr>
                                  <w:p w14:paraId="16A6F101" w14:textId="0C88A0B9" w:rsidR="008F22D7" w:rsidRPr="0085033C" w:rsidRDefault="00EF301F" w:rsidP="0085033C">
                                    <w:pPr>
                                      <w:pStyle w:val="BriefKopf"/>
                                    </w:pPr>
                                    <w:r>
                                      <w:t>Kanton Zürich</w:t>
                                    </w:r>
                                    <w:r>
                                      <w:br/>
                                    </w:r>
                                    <w:r w:rsidR="006A61CE">
                                      <w:t>Volkswirtschaftsdirektion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601B47D0" w14:textId="77777777" w:rsidTr="004D6A6A">
                            <w:trPr>
                              <w:trHeight w:val="227"/>
                            </w:trPr>
                            <w:sdt>
                              <w:sdtPr>
                                <w:alias w:val="CustomElements.Header.Script2"/>
                                <w:id w:val="1963228940"/>
                                <w:dataBinding w:xpath="//Text[@id='CustomElements.Header.Script2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top w:val="single" w:sz="4" w:space="0" w:color="FFFFFF"/>
                                      <w:bottom w:val="single" w:sz="4" w:space="0" w:color="FFFFFF"/>
                                    </w:tcBorders>
                                  </w:tcPr>
                                  <w:p w14:paraId="30950631" w14:textId="78402121" w:rsidR="008F22D7" w:rsidRDefault="006A61CE" w:rsidP="00AA6402">
                                    <w:pPr>
                                      <w:pStyle w:val="BriefKopffett"/>
                                    </w:pPr>
                                    <w:r>
                                      <w:t>Generalsekretariat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04DCD840" w14:textId="77777777" w:rsidTr="004D6A6A">
                            <w:trPr>
                              <w:trHeight w:val="1254"/>
                            </w:trPr>
                            <w:tc>
                              <w:tcPr>
                                <w:tcW w:w="8505" w:type="dxa"/>
                                <w:tcBorders>
                                  <w:top w:val="single" w:sz="4" w:space="0" w:color="FFFFFF"/>
                                </w:tcBorders>
                              </w:tcPr>
                              <w:p w14:paraId="119ED161" w14:textId="6478A6B9" w:rsidR="008F22D7" w:rsidRPr="0076370F" w:rsidRDefault="00F101A8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  <w:r>
                                  <w:t>Human Resources &amp; Entwicklung</w:t>
                                </w:r>
                              </w:p>
                              <w:p w14:paraId="14D32F69" w14:textId="77777777" w:rsidR="008F22D7" w:rsidRPr="0076370F" w:rsidRDefault="008F22D7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</w:p>
                              <w:p w14:paraId="04CE9954" w14:textId="6D217314" w:rsidR="008F22D7" w:rsidRDefault="00EF301F">
                                <w:pPr>
                                  <w:pStyle w:val="BriefKopf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1004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01004E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2760D396" w14:textId="77777777" w:rsidR="008F22D7" w:rsidRPr="000262EB" w:rsidRDefault="008F22D7" w:rsidP="00FA194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3EE75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margin-left:0;margin-top:0;width:423.9pt;height:108.8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" filled="f" stroked="f">
              <v:textbox inset="0,0,0,0">
                <w:txbxContent>
                  <w:tbl>
                    <w:tblPr>
                      <w:tblW w:w="8505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8505"/>
                    </w:tblGrid>
                    <w:tr w:rsidR="00693D2E" w14:paraId="1D787108" w14:textId="77777777" w:rsidTr="004D6A6A">
                      <w:trPr>
                        <w:trHeight w:val="1168"/>
                      </w:trPr>
                      <w:sdt>
                        <w:sdtPr>
                          <w:alias w:val="CustomElements.Header.Script1"/>
                          <w:id w:val="-2099313039"/>
                          <w:dataBinding w:xpath="//Text[@id='CustomElements.Header.Script1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bottom w:val="single" w:sz="4" w:space="0" w:color="FFFFFF"/>
                              </w:tcBorders>
                              <w:vAlign w:val="bottom"/>
                            </w:tcPr>
                            <w:p w14:paraId="16A6F101" w14:textId="0C88A0B9" w:rsidR="008F22D7" w:rsidRPr="0085033C" w:rsidRDefault="00EF301F" w:rsidP="0085033C">
                              <w:pPr>
                                <w:pStyle w:val="BriefKopf"/>
                              </w:pPr>
                              <w:r>
                                <w:t>Kanton Zürich</w:t>
                              </w:r>
                              <w:r>
                                <w:br/>
                              </w:r>
                              <w:r w:rsidR="006A61CE">
                                <w:t>Volkswirtschaftsdirektion</w:t>
                              </w:r>
                            </w:p>
                          </w:tc>
                        </w:sdtContent>
                      </w:sdt>
                    </w:tr>
                    <w:tr w:rsidR="00693D2E" w14:paraId="601B47D0" w14:textId="77777777" w:rsidTr="004D6A6A">
                      <w:trPr>
                        <w:trHeight w:val="227"/>
                      </w:trPr>
                      <w:sdt>
                        <w:sdtPr>
                          <w:alias w:val="CustomElements.Header.Script2"/>
                          <w:id w:val="1963228940"/>
                          <w:dataBinding w:xpath="//Text[@id='CustomElements.Header.Script2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top w:val="single" w:sz="4" w:space="0" w:color="FFFFFF"/>
                                <w:bottom w:val="single" w:sz="4" w:space="0" w:color="FFFFFF"/>
                              </w:tcBorders>
                            </w:tcPr>
                            <w:p w14:paraId="30950631" w14:textId="78402121" w:rsidR="008F22D7" w:rsidRDefault="006A61CE" w:rsidP="00AA6402">
                              <w:pPr>
                                <w:pStyle w:val="BriefKopffett"/>
                              </w:pPr>
                              <w:r>
                                <w:t>Generalsekretariat</w:t>
                              </w:r>
                            </w:p>
                          </w:tc>
                        </w:sdtContent>
                      </w:sdt>
                    </w:tr>
                    <w:tr w:rsidR="00693D2E" w14:paraId="04DCD840" w14:textId="77777777" w:rsidTr="004D6A6A">
                      <w:trPr>
                        <w:trHeight w:val="1254"/>
                      </w:trPr>
                      <w:tc>
                        <w:tcPr>
                          <w:tcW w:w="8505" w:type="dxa"/>
                          <w:tcBorders>
                            <w:top w:val="single" w:sz="4" w:space="0" w:color="FFFFFF"/>
                          </w:tcBorders>
                        </w:tcPr>
                        <w:p w14:paraId="119ED161" w14:textId="6478A6B9" w:rsidR="008F22D7" w:rsidRPr="0076370F" w:rsidRDefault="00F101A8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  <w:r>
                            <w:t>Human Resources &amp; Entwicklung</w:t>
                          </w:r>
                        </w:p>
                        <w:p w14:paraId="14D32F69" w14:textId="77777777" w:rsidR="008F22D7" w:rsidRPr="0076370F" w:rsidRDefault="008F22D7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</w:p>
                        <w:p w14:paraId="04CE9954" w14:textId="6D217314" w:rsidR="008F22D7" w:rsidRDefault="00EF301F">
                          <w:pPr>
                            <w:pStyle w:val="BriefKopf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1004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01004E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2760D396" w14:textId="77777777" w:rsidR="008F22D7" w:rsidRPr="000262EB" w:rsidRDefault="008F22D7" w:rsidP="00FA194E"/>
                </w:txbxContent>
              </v:textbox>
              <w10:wrap anchorx="margin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D98E47" wp14:editId="4A34088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6" name="Textfeld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8BB5C3" id="Textfeld 6" o:spid="_x0000_s1026" type="#_x0000_t202" style="position:absolute;margin-left:0;margin-top:0;width:50pt;height:50pt;z-index:25165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</w:p>
  <w:p w14:paraId="59AD86FF" w14:textId="77777777" w:rsidR="008F22D7" w:rsidRPr="00E52226" w:rsidRDefault="003D6056" w:rsidP="00E52226">
    <w:pPr>
      <w:spacing w:before="2000" w:line="240" w:lineRule="auto"/>
      <w:rPr>
        <w:sz w:val="10"/>
        <w:szCs w:val="14"/>
      </w:rPr>
    </w:pP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3892AA" wp14:editId="1A5F594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Textfeld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66098A" id="Textfeld 4" o:spid="_x0000_s1026" type="#_x0000_t202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56EFCFC1" wp14:editId="49020158">
              <wp:simplePos x="0" y="0"/>
              <wp:positionH relativeFrom="margin">
                <wp:align>right</wp:align>
              </wp:positionH>
              <wp:positionV relativeFrom="page">
                <wp:posOffset>-20119340</wp:posOffset>
              </wp:positionV>
              <wp:extent cx="1059815" cy="264795"/>
              <wp:effectExtent l="0" t="0" r="1905" b="4445"/>
              <wp:wrapNone/>
              <wp:docPr id="3" name="Freihandform 3" descr="off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59815" cy="2647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65"/>
                          </w:tblGrid>
                          <w:tr w:rsidR="00693D2E" w14:paraId="5092D6DB" w14:textId="77777777" w:rsidTr="0076370F">
                            <w:trPr>
                              <w:trHeight w:val="170"/>
                            </w:trPr>
                            <w:tc>
                              <w:tcPr>
                                <w:tcW w:w="1565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hideMark/>
                              </w:tcPr>
                              <w:p w14:paraId="0739D451" w14:textId="77777777" w:rsidR="008F22D7" w:rsidRDefault="00EF301F">
                                <w:pPr>
                                  <w:pStyle w:val="BriefKopffett"/>
                                </w:pPr>
                                <w:r>
                                  <w:t>Entwurf</w:t>
                                </w:r>
                              </w:p>
                            </w:tc>
                          </w:tr>
                          <w:tr w:rsidR="00693D2E" w14:paraId="173DA127" w14:textId="77777777" w:rsidTr="0076370F">
                            <w:sdt>
                              <w:sdtPr>
                                <w:alias w:val="DocParam.Hidden.CreationTime"/>
                                <w:tag w:val="DocParam.Hidden.CreationTime"/>
                                <w:id w:val="923617319"/>
                                <w:dataBinding w:xpath="//DateTime[@id='DocParam.Hidden.CreationTime']" w:storeItemID="{00000000-0000-0000-0000-000000000000}"/>
                                <w:date w:fullDate="2019-07-18T09:11:00Z">
                                  <w:dateFormat w:val="d. MMMM yyyy"/>
                                  <w:lid w:val="de-C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156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2C496893" w14:textId="77777777" w:rsidR="008F22D7" w:rsidRDefault="00FE05FF">
                                    <w:pPr>
                                      <w:pStyle w:val="BriefKopf"/>
                                    </w:pPr>
                                    <w:r>
                                      <w:t>18. Juli 2019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325C0F2A" w14:textId="77777777" w:rsidR="008F22D7" w:rsidRPr="002F1C35" w:rsidRDefault="008F22D7" w:rsidP="00322C6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EFCFC1" id="Freihandform 3" o:spid="_x0000_s1029" alt="off" style="position:absolute;margin-left:32.25pt;margin-top:-1584.2pt;width:83.45pt;height:20.85pt;z-index:2516582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" adj="-11796480,,5400" path="al10800,10800@8@8@4@6,10800,10800,10800,10800@9@7l@30@31@17@18@24@25@15@16@32@33xe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7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65"/>
                    </w:tblGrid>
                    <w:tr w:rsidR="00693D2E" w14:paraId="5092D6DB" w14:textId="77777777" w:rsidTr="0076370F">
                      <w:trPr>
                        <w:trHeight w:val="170"/>
                      </w:trPr>
                      <w:tc>
                        <w:tcPr>
                          <w:tcW w:w="1565" w:type="dxa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  <w:hideMark/>
                        </w:tcPr>
                        <w:p w14:paraId="0739D451" w14:textId="77777777" w:rsidR="008F22D7" w:rsidRDefault="00EF301F">
                          <w:pPr>
                            <w:pStyle w:val="BriefKopffett"/>
                          </w:pPr>
                          <w:r>
                            <w:t>Entwurf</w:t>
                          </w:r>
                        </w:p>
                      </w:tc>
                    </w:tr>
                    <w:tr w:rsidR="00693D2E" w14:paraId="173DA127" w14:textId="77777777" w:rsidTr="0076370F">
                      <w:sdt>
                        <w:sdtPr>
                          <w:alias w:val="DocParam.Hidden.CreationTime"/>
                          <w:tag w:val="DocParam.Hidden.CreationTime"/>
                          <w:id w:val="923617319"/>
                          <w:dataBinding w:xpath="//DateTime[@id='DocParam.Hidden.CreationTime']" w:storeItemID="{00000000-0000-0000-0000-000000000000}"/>
                          <w:date w:fullDate="2019-07-18T09:11:00Z">
                            <w:dateFormat w:val="d. MMMM yyyy"/>
                            <w:lid w:val="de-CH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tc>
                            <w:tcPr>
                              <w:tcW w:w="156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2C496893" w14:textId="77777777" w:rsidR="008F22D7" w:rsidRDefault="00FE05FF">
                              <w:pPr>
                                <w:pStyle w:val="BriefKopf"/>
                              </w:pPr>
                              <w:r>
                                <w:t>18. Juli 2019</w:t>
                              </w:r>
                            </w:p>
                          </w:tc>
                        </w:sdtContent>
                      </w:sdt>
                    </w:tr>
                  </w:tbl>
                  <w:p w14:paraId="325C0F2A" w14:textId="77777777" w:rsidR="008F22D7" w:rsidRPr="002F1C35" w:rsidRDefault="008F22D7" w:rsidP="00322C68"/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CFA6BD3" wp14:editId="5E077C3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2" name="Textfeld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EBCD7" id="Textfeld 2" o:spid="_x0000_s1026" type="#_x0000_t202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6034CF26" wp14:editId="64FBD319">
              <wp:simplePos x="0" y="0"/>
              <wp:positionH relativeFrom="page">
                <wp:posOffset>360045</wp:posOffset>
              </wp:positionH>
              <wp:positionV relativeFrom="page">
                <wp:posOffset>269875</wp:posOffset>
              </wp:positionV>
              <wp:extent cx="1166495" cy="1115695"/>
              <wp:effectExtent l="0" t="0" r="0" b="8255"/>
              <wp:wrapNone/>
              <wp:docPr id="1" name="Textfeld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6495" cy="1115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223E9" w14:textId="77777777" w:rsidR="008F22D7" w:rsidRDefault="00EF301F" w:rsidP="00F90A2A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2747E288" wp14:editId="0BCA3BD9">
                                <wp:extent cx="1118618" cy="1078994"/>
                                <wp:effectExtent l="19050" t="0" r="8380" b="0"/>
                                <wp:docPr id="15" name="ooImg_39173696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18618" cy="10789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34CF26" id="Textfeld 1" o:spid="_x0000_s1030" type="#_x0000_t202" style="position:absolute;margin-left:28.35pt;margin-top:21.25pt;width:91.85pt;height:87.85pt;z-index:251658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" stroked="f">
              <v:textbox inset="0,0,0,0">
                <w:txbxContent>
                  <w:p w14:paraId="788223E9" w14:textId="77777777" w:rsidR="008F22D7" w:rsidRDefault="00EF301F" w:rsidP="00F90A2A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2747E288" wp14:editId="0BCA3BD9">
                          <wp:extent cx="1118618" cy="1078994"/>
                          <wp:effectExtent l="19050" t="0" r="8380" b="0"/>
                          <wp:docPr id="15" name="ooImg_39173696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18618" cy="10789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010"/>
    <w:multiLevelType w:val="multilevel"/>
    <w:tmpl w:val="6D781838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03CB3954"/>
    <w:multiLevelType w:val="multilevel"/>
    <w:tmpl w:val="F36614FA"/>
    <w:lvl w:ilvl="0">
      <w:start w:val="1"/>
      <w:numFmt w:val="upperRoman"/>
      <w:pStyle w:val="ListeDispositiv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2" w15:restartNumberingAfterBreak="0">
    <w:nsid w:val="0E79761C"/>
    <w:multiLevelType w:val="hybridMultilevel"/>
    <w:tmpl w:val="C9F4296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0BAF"/>
    <w:multiLevelType w:val="hybridMultilevel"/>
    <w:tmpl w:val="52C48AB6"/>
    <w:lvl w:ilvl="0" w:tplc="348C3AB2">
      <w:start w:val="7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2C13"/>
    <w:multiLevelType w:val="multilevel"/>
    <w:tmpl w:val="855CA4A8"/>
    <w:lvl w:ilvl="0">
      <w:start w:val="1"/>
      <w:numFmt w:val="upperLetter"/>
      <w:pStyle w:val="AntragListe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198B2B0E"/>
    <w:multiLevelType w:val="multilevel"/>
    <w:tmpl w:val="F89AB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DB4138"/>
    <w:multiLevelType w:val="multilevel"/>
    <w:tmpl w:val="F3DE10F2"/>
    <w:lvl w:ilvl="0">
      <w:start w:val="1"/>
      <w:numFmt w:val="decimal"/>
      <w:pStyle w:val="TitelVerfuegu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NummerierungVerfuegung1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pStyle w:val="NummerierungVerfuegung2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</w:abstractNum>
  <w:abstractNum w:abstractNumId="7" w15:restartNumberingAfterBreak="0">
    <w:nsid w:val="213A6ABA"/>
    <w:multiLevelType w:val="multilevel"/>
    <w:tmpl w:val="942CE0E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8" w15:restartNumberingAfterBreak="0">
    <w:nsid w:val="24726CC7"/>
    <w:multiLevelType w:val="multilevel"/>
    <w:tmpl w:val="8168038A"/>
    <w:lvl w:ilvl="0">
      <w:start w:val="1"/>
      <w:numFmt w:val="bullet"/>
      <w:pStyle w:val="ListePunk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5103" w:hanging="567"/>
      </w:pPr>
      <w:rPr>
        <w:rFonts w:ascii="Symbol" w:hAnsi="Symbol" w:hint="default"/>
      </w:rPr>
    </w:lvl>
  </w:abstractNum>
  <w:abstractNum w:abstractNumId="9" w15:restartNumberingAfterBreak="0">
    <w:nsid w:val="26DE4A57"/>
    <w:multiLevelType w:val="multilevel"/>
    <w:tmpl w:val="35463F4C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0" w15:restartNumberingAfterBreak="0">
    <w:nsid w:val="2DFA7997"/>
    <w:multiLevelType w:val="multilevel"/>
    <w:tmpl w:val="C708F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A82A45"/>
    <w:multiLevelType w:val="hybridMultilevel"/>
    <w:tmpl w:val="7E14337C"/>
    <w:lvl w:ilvl="0" w:tplc="A7A4D3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76BEF"/>
    <w:multiLevelType w:val="multilevel"/>
    <w:tmpl w:val="F0187786"/>
    <w:lvl w:ilvl="0">
      <w:start w:val="1"/>
      <w:numFmt w:val="decimal"/>
      <w:pStyle w:val="ListeDispositivNummer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3" w15:restartNumberingAfterBreak="0">
    <w:nsid w:val="2ED14265"/>
    <w:multiLevelType w:val="multilevel"/>
    <w:tmpl w:val="8EC6CE1C"/>
    <w:lvl w:ilvl="0">
      <w:start w:val="1"/>
      <w:numFmt w:val="upperLetter"/>
      <w:pStyle w:val="ListeDispositiv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4" w15:restartNumberingAfterBreak="0">
    <w:nsid w:val="303B11D4"/>
    <w:multiLevelType w:val="multilevel"/>
    <w:tmpl w:val="DF042302"/>
    <w:lvl w:ilvl="0">
      <w:start w:val="1"/>
      <w:numFmt w:val="upperRoman"/>
      <w:pStyle w:val="ListeNummernRoem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Roman"/>
      <w:lvlRestart w:val="0"/>
      <w:pStyle w:val="ListeNummernRoemischEbene4"/>
      <w:lvlText w:val="%4."/>
      <w:lvlJc w:val="left"/>
      <w:pPr>
        <w:ind w:left="1418" w:hanging="567"/>
      </w:pPr>
      <w:rPr>
        <w:rFonts w:hint="default"/>
      </w:rPr>
    </w:lvl>
    <w:lvl w:ilvl="4">
      <w:start w:val="1"/>
      <w:numFmt w:val="upperRoman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upperRoman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5" w15:restartNumberingAfterBreak="0">
    <w:nsid w:val="30ED426C"/>
    <w:multiLevelType w:val="multilevel"/>
    <w:tmpl w:val="1878F62C"/>
    <w:lvl w:ilvl="0">
      <w:start w:val="1"/>
      <w:numFmt w:val="none"/>
      <w:pStyle w:val="ListeBindestrich"/>
      <w:lvlText w:val="–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pStyle w:val="ListeBindestrichEbene4"/>
      <w:lvlText w:val="–"/>
      <w:lvlJc w:val="left"/>
      <w:pPr>
        <w:ind w:left="141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ind w:left="1985" w:hanging="567"/>
      </w:pPr>
      <w:rPr>
        <w:rFonts w:hint="default"/>
      </w:rPr>
    </w:lvl>
    <w:lvl w:ilvl="5">
      <w:start w:val="1"/>
      <w:numFmt w:val="none"/>
      <w:lvlText w:val="–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6" w15:restartNumberingAfterBreak="0">
    <w:nsid w:val="37667F66"/>
    <w:multiLevelType w:val="hybridMultilevel"/>
    <w:tmpl w:val="81B0D99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10377"/>
    <w:multiLevelType w:val="multilevel"/>
    <w:tmpl w:val="0D0AA47E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429053DC"/>
    <w:multiLevelType w:val="hybridMultilevel"/>
    <w:tmpl w:val="DB40AD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0187D"/>
    <w:multiLevelType w:val="multilevel"/>
    <w:tmpl w:val="1F7EAD16"/>
    <w:lvl w:ilvl="0">
      <w:start w:val="1"/>
      <w:numFmt w:val="none"/>
      <w:pStyle w:val="BeilagenListe"/>
      <w:lvlText w:val="–"/>
      <w:lvlJc w:val="left"/>
      <w:pPr>
        <w:ind w:left="397" w:hanging="397"/>
      </w:pPr>
      <w:rPr>
        <w:rFonts w:hint="default"/>
      </w:rPr>
    </w:lvl>
    <w:lvl w:ilvl="1">
      <w:start w:val="1"/>
      <w:numFmt w:val="none"/>
      <w:lvlText w:val="%2–"/>
      <w:lvlJc w:val="left"/>
      <w:pPr>
        <w:ind w:left="397" w:hanging="397"/>
      </w:pPr>
      <w:rPr>
        <w:rFonts w:hint="default"/>
      </w:rPr>
    </w:lvl>
    <w:lvl w:ilvl="2">
      <w:start w:val="1"/>
      <w:numFmt w:val="none"/>
      <w:lvlText w:val="%3–"/>
      <w:lvlJc w:val="left"/>
      <w:pPr>
        <w:ind w:left="397" w:hanging="397"/>
      </w:pPr>
      <w:rPr>
        <w:rFonts w:hint="default"/>
      </w:rPr>
    </w:lvl>
    <w:lvl w:ilvl="3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4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5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6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7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8">
      <w:start w:val="1"/>
      <w:numFmt w:val="none"/>
      <w:lvlText w:val="–"/>
      <w:lvlJc w:val="left"/>
      <w:pPr>
        <w:ind w:left="397" w:hanging="397"/>
      </w:pPr>
      <w:rPr>
        <w:rFonts w:hint="default"/>
      </w:rPr>
    </w:lvl>
  </w:abstractNum>
  <w:abstractNum w:abstractNumId="20" w15:restartNumberingAfterBreak="0">
    <w:nsid w:val="44F82D45"/>
    <w:multiLevelType w:val="multilevel"/>
    <w:tmpl w:val="9E34C918"/>
    <w:styleLink w:val="NumericList"/>
    <w:lvl w:ilvl="0">
      <w:start w:val="1"/>
      <w:numFmt w:val="decimal"/>
      <w:lvlText w:val="%1."/>
      <w:lvlJc w:val="center"/>
      <w:pPr>
        <w:ind w:left="227" w:firstLine="61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227" w:firstLine="61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227" w:firstLine="61"/>
      </w:pPr>
      <w:rPr>
        <w:rFonts w:hint="default"/>
      </w:rPr>
    </w:lvl>
    <w:lvl w:ilvl="3">
      <w:start w:val="1"/>
      <w:numFmt w:val="decimal"/>
      <w:lvlText w:val="%1.%2.%3.%4."/>
      <w:lvlJc w:val="center"/>
      <w:pPr>
        <w:ind w:left="227" w:hanging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7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7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" w:hanging="227"/>
      </w:pPr>
      <w:rPr>
        <w:rFonts w:hint="default"/>
      </w:rPr>
    </w:lvl>
  </w:abstractNum>
  <w:abstractNum w:abstractNumId="21" w15:restartNumberingAfterBreak="0">
    <w:nsid w:val="46991D47"/>
    <w:multiLevelType w:val="multilevel"/>
    <w:tmpl w:val="1DF83E5C"/>
    <w:lvl w:ilvl="0">
      <w:start w:val="1"/>
      <w:numFmt w:val="decimal"/>
      <w:pStyle w:val="ListeNummernArab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Restart w:val="0"/>
      <w:pStyle w:val="ListeNummernArabischEbene4"/>
      <w:lvlText w:val="%4."/>
      <w:lvlJc w:val="left"/>
      <w:pPr>
        <w:tabs>
          <w:tab w:val="num" w:pos="2268"/>
        </w:tabs>
        <w:ind w:left="1418" w:hanging="567"/>
      </w:pPr>
      <w:rPr>
        <w:rFonts w:hint="default"/>
      </w:rPr>
    </w:lvl>
    <w:lvl w:ilvl="4">
      <w:start w:val="1"/>
      <w:numFmt w:val="decimal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decimal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22" w15:restartNumberingAfterBreak="0">
    <w:nsid w:val="4DAF7B7D"/>
    <w:multiLevelType w:val="multilevel"/>
    <w:tmpl w:val="162CFE4E"/>
    <w:lvl w:ilvl="0">
      <w:start w:val="1"/>
      <w:numFmt w:val="upperRoman"/>
      <w:pStyle w:val="AntragListeRoem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Roman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Roman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3" w15:restartNumberingAfterBreak="0">
    <w:nsid w:val="4F3F7BF0"/>
    <w:multiLevelType w:val="hybridMultilevel"/>
    <w:tmpl w:val="CDCA743C"/>
    <w:lvl w:ilvl="0" w:tplc="C44084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67671"/>
    <w:multiLevelType w:val="multilevel"/>
    <w:tmpl w:val="B43AB3CA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5" w15:restartNumberingAfterBreak="0">
    <w:nsid w:val="57367771"/>
    <w:multiLevelType w:val="multilevel"/>
    <w:tmpl w:val="D11A67A6"/>
    <w:styleLink w:val="ListeNummernArabischEinfach"/>
    <w:lvl w:ilvl="0">
      <w:start w:val="1"/>
      <w:numFmt w:val="decimal"/>
      <w:suff w:val="space"/>
      <w:lvlText w:val="%1."/>
      <w:lvlJc w:val="right"/>
      <w:pPr>
        <w:ind w:left="0" w:firstLine="397"/>
      </w:pPr>
      <w:rPr>
        <w:rFonts w:hint="default"/>
      </w:rPr>
    </w:lvl>
    <w:lvl w:ilvl="1">
      <w:start w:val="1"/>
      <w:numFmt w:val="decimal"/>
      <w:suff w:val="space"/>
      <w:lvlText w:val="%1.%2."/>
      <w:lvlJc w:val="right"/>
      <w:pPr>
        <w:ind w:left="0" w:firstLine="397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397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6">
      <w:start w:val="1"/>
      <w:numFmt w:val="none"/>
      <w:lvlRestart w:val="0"/>
      <w:suff w:val="space"/>
      <w:lvlText w:val=""/>
      <w:lvlJc w:val="left"/>
      <w:pPr>
        <w:ind w:left="0" w:firstLine="397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</w:abstractNum>
  <w:abstractNum w:abstractNumId="26" w15:restartNumberingAfterBreak="0">
    <w:nsid w:val="57F8126E"/>
    <w:multiLevelType w:val="multilevel"/>
    <w:tmpl w:val="5C5EDE2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7" w15:restartNumberingAfterBreak="0">
    <w:nsid w:val="5CE2010B"/>
    <w:multiLevelType w:val="multilevel"/>
    <w:tmpl w:val="57C22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A312B0"/>
    <w:multiLevelType w:val="multilevel"/>
    <w:tmpl w:val="AB1CE02E"/>
    <w:lvl w:ilvl="0">
      <w:start w:val="1"/>
      <w:numFmt w:val="decimal"/>
      <w:pStyle w:val="Titel1MD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620366"/>
    <w:multiLevelType w:val="multilevel"/>
    <w:tmpl w:val="41F0068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0" w15:restartNumberingAfterBreak="0">
    <w:nsid w:val="6538586E"/>
    <w:multiLevelType w:val="multilevel"/>
    <w:tmpl w:val="EEA2677A"/>
    <w:lvl w:ilvl="0">
      <w:start w:val="1"/>
      <w:numFmt w:val="decimal"/>
      <w:pStyle w:val="Tabelleberschrift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9" w:hanging="3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9" w:hanging="369"/>
      </w:pPr>
      <w:rPr>
        <w:rFonts w:hint="default"/>
      </w:rPr>
    </w:lvl>
    <w:lvl w:ilvl="3">
      <w:start w:val="1"/>
      <w:numFmt w:val="none"/>
      <w:lvlText w:val="%4"/>
      <w:lvlJc w:val="left"/>
      <w:pPr>
        <w:ind w:left="369" w:hanging="369"/>
      </w:pPr>
      <w:rPr>
        <w:rFonts w:hint="default"/>
      </w:rPr>
    </w:lvl>
    <w:lvl w:ilvl="4">
      <w:start w:val="1"/>
      <w:numFmt w:val="none"/>
      <w:lvlText w:val="%5"/>
      <w:lvlJc w:val="left"/>
      <w:pPr>
        <w:ind w:left="369" w:hanging="369"/>
      </w:pPr>
      <w:rPr>
        <w:rFonts w:hint="default"/>
      </w:rPr>
    </w:lvl>
    <w:lvl w:ilvl="5">
      <w:start w:val="1"/>
      <w:numFmt w:val="none"/>
      <w:lvlText w:val=""/>
      <w:lvlJc w:val="right"/>
      <w:pPr>
        <w:ind w:left="369" w:hanging="369"/>
      </w:pPr>
      <w:rPr>
        <w:rFonts w:hint="default"/>
      </w:rPr>
    </w:lvl>
    <w:lvl w:ilvl="6">
      <w:start w:val="1"/>
      <w:numFmt w:val="none"/>
      <w:lvlText w:val="%7"/>
      <w:lvlJc w:val="left"/>
      <w:pPr>
        <w:ind w:left="369" w:hanging="369"/>
      </w:pPr>
      <w:rPr>
        <w:rFonts w:hint="default"/>
      </w:rPr>
    </w:lvl>
    <w:lvl w:ilvl="7">
      <w:start w:val="1"/>
      <w:numFmt w:val="none"/>
      <w:lvlText w:val="%8"/>
      <w:lvlJc w:val="left"/>
      <w:pPr>
        <w:ind w:left="369" w:hanging="369"/>
      </w:pPr>
      <w:rPr>
        <w:rFonts w:hint="default"/>
      </w:rPr>
    </w:lvl>
    <w:lvl w:ilvl="8">
      <w:start w:val="1"/>
      <w:numFmt w:val="none"/>
      <w:lvlText w:val=""/>
      <w:lvlJc w:val="right"/>
      <w:pPr>
        <w:ind w:left="369" w:hanging="369"/>
      </w:pPr>
      <w:rPr>
        <w:rFonts w:hint="default"/>
      </w:rPr>
    </w:lvl>
  </w:abstractNum>
  <w:abstractNum w:abstractNumId="31" w15:restartNumberingAfterBreak="0">
    <w:nsid w:val="668F42F1"/>
    <w:multiLevelType w:val="multilevel"/>
    <w:tmpl w:val="91DE7034"/>
    <w:lvl w:ilvl="0">
      <w:start w:val="1"/>
      <w:numFmt w:val="decimal"/>
      <w:pStyle w:val="berschrift4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2" w15:restartNumberingAfterBreak="0">
    <w:nsid w:val="67E75185"/>
    <w:multiLevelType w:val="multilevel"/>
    <w:tmpl w:val="3A6823A2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hint="default"/>
      </w:rPr>
    </w:lvl>
  </w:abstractNum>
  <w:abstractNum w:abstractNumId="33" w15:restartNumberingAfterBreak="0">
    <w:nsid w:val="6E0F0981"/>
    <w:multiLevelType w:val="multilevel"/>
    <w:tmpl w:val="8BCA6196"/>
    <w:lvl w:ilvl="0">
      <w:start w:val="1"/>
      <w:numFmt w:val="decimal"/>
      <w:pStyle w:val="WeisungTitelArabisch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none"/>
      <w:pStyle w:val="WeisungText"/>
      <w:lvlText w:val="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3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</w:abstractNum>
  <w:abstractNum w:abstractNumId="34" w15:restartNumberingAfterBreak="0">
    <w:nsid w:val="76014775"/>
    <w:multiLevelType w:val="multilevel"/>
    <w:tmpl w:val="08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6501C31"/>
    <w:multiLevelType w:val="multilevel"/>
    <w:tmpl w:val="A0C63352"/>
    <w:lvl w:ilvl="0">
      <w:start w:val="1"/>
      <w:numFmt w:val="lowerLetter"/>
      <w:pStyle w:val="ListeMitteilungAnAlphabetisch"/>
      <w:lvlText w:val="%1)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35" w:hanging="284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19" w:hanging="28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03" w:hanging="28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987" w:hanging="284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71" w:hanging="284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555" w:hanging="284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39" w:hanging="284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123" w:hanging="284"/>
      </w:pPr>
      <w:rPr>
        <w:rFonts w:hint="default"/>
      </w:rPr>
    </w:lvl>
  </w:abstractNum>
  <w:abstractNum w:abstractNumId="36" w15:restartNumberingAfterBreak="0">
    <w:nsid w:val="7F9F590E"/>
    <w:multiLevelType w:val="multilevel"/>
    <w:tmpl w:val="626A052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7" w15:restartNumberingAfterBreak="0">
    <w:nsid w:val="7FD859CA"/>
    <w:multiLevelType w:val="multilevel"/>
    <w:tmpl w:val="5BECC308"/>
    <w:lvl w:ilvl="0">
      <w:start w:val="1"/>
      <w:numFmt w:val="decimal"/>
      <w:pStyle w:val="TraktandumTite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num w:numId="1" w16cid:durableId="2080900353">
    <w:abstractNumId w:val="20"/>
  </w:num>
  <w:num w:numId="2" w16cid:durableId="660811832">
    <w:abstractNumId w:val="15"/>
  </w:num>
  <w:num w:numId="3" w16cid:durableId="25176344">
    <w:abstractNumId w:val="8"/>
  </w:num>
  <w:num w:numId="4" w16cid:durableId="443380103">
    <w:abstractNumId w:val="21"/>
  </w:num>
  <w:num w:numId="5" w16cid:durableId="1835215845">
    <w:abstractNumId w:val="14"/>
  </w:num>
  <w:num w:numId="6" w16cid:durableId="1017347677">
    <w:abstractNumId w:val="30"/>
  </w:num>
  <w:num w:numId="7" w16cid:durableId="514924526">
    <w:abstractNumId w:val="4"/>
  </w:num>
  <w:num w:numId="8" w16cid:durableId="1084574203">
    <w:abstractNumId w:val="22"/>
  </w:num>
  <w:num w:numId="9" w16cid:durableId="135532459">
    <w:abstractNumId w:val="25"/>
  </w:num>
  <w:num w:numId="10" w16cid:durableId="1869290807">
    <w:abstractNumId w:val="17"/>
  </w:num>
  <w:num w:numId="11" w16cid:durableId="1796632400">
    <w:abstractNumId w:val="1"/>
  </w:num>
  <w:num w:numId="12" w16cid:durableId="1346862491">
    <w:abstractNumId w:val="19"/>
  </w:num>
  <w:num w:numId="13" w16cid:durableId="1588003844">
    <w:abstractNumId w:val="37"/>
  </w:num>
  <w:num w:numId="14" w16cid:durableId="1920092109">
    <w:abstractNumId w:val="13"/>
  </w:num>
  <w:num w:numId="15" w16cid:durableId="44261193">
    <w:abstractNumId w:val="35"/>
  </w:num>
  <w:num w:numId="16" w16cid:durableId="994260076">
    <w:abstractNumId w:val="33"/>
  </w:num>
  <w:num w:numId="17" w16cid:durableId="1904558225">
    <w:abstractNumId w:val="34"/>
  </w:num>
  <w:num w:numId="18" w16cid:durableId="886112676">
    <w:abstractNumId w:val="12"/>
  </w:num>
  <w:num w:numId="19" w16cid:durableId="190923484">
    <w:abstractNumId w:val="6"/>
  </w:num>
  <w:num w:numId="20" w16cid:durableId="1400245967">
    <w:abstractNumId w:val="0"/>
  </w:num>
  <w:num w:numId="21" w16cid:durableId="65883370">
    <w:abstractNumId w:val="7"/>
  </w:num>
  <w:num w:numId="22" w16cid:durableId="973801524">
    <w:abstractNumId w:val="26"/>
  </w:num>
  <w:num w:numId="23" w16cid:durableId="12730710">
    <w:abstractNumId w:val="36"/>
  </w:num>
  <w:num w:numId="24" w16cid:durableId="1933125253">
    <w:abstractNumId w:val="3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17785741">
    <w:abstractNumId w:val="9"/>
  </w:num>
  <w:num w:numId="26" w16cid:durableId="660276437">
    <w:abstractNumId w:val="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4067505">
    <w:abstractNumId w:val="29"/>
  </w:num>
  <w:num w:numId="28" w16cid:durableId="2101557272">
    <w:abstractNumId w:val="24"/>
  </w:num>
  <w:num w:numId="29" w16cid:durableId="803084338">
    <w:abstractNumId w:val="24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1400980">
    <w:abstractNumId w:val="31"/>
  </w:num>
  <w:num w:numId="31" w16cid:durableId="1403988006">
    <w:abstractNumId w:val="31"/>
  </w:num>
  <w:num w:numId="32" w16cid:durableId="1133522698">
    <w:abstractNumId w:val="31"/>
  </w:num>
  <w:num w:numId="33" w16cid:durableId="1979202">
    <w:abstractNumId w:val="31"/>
  </w:num>
  <w:num w:numId="34" w16cid:durableId="1360428704">
    <w:abstractNumId w:val="23"/>
  </w:num>
  <w:num w:numId="35" w16cid:durableId="1714498844">
    <w:abstractNumId w:val="10"/>
  </w:num>
  <w:num w:numId="36" w16cid:durableId="1662734779">
    <w:abstractNumId w:val="27"/>
  </w:num>
  <w:num w:numId="37" w16cid:durableId="1217207987">
    <w:abstractNumId w:val="5"/>
  </w:num>
  <w:num w:numId="38" w16cid:durableId="632173441">
    <w:abstractNumId w:val="2"/>
  </w:num>
  <w:num w:numId="39" w16cid:durableId="301429742">
    <w:abstractNumId w:val="28"/>
  </w:num>
  <w:num w:numId="40" w16cid:durableId="2141340181">
    <w:abstractNumId w:val="18"/>
  </w:num>
  <w:num w:numId="41" w16cid:durableId="995576606">
    <w:abstractNumId w:val="16"/>
  </w:num>
  <w:num w:numId="42" w16cid:durableId="832338497">
    <w:abstractNumId w:val="3"/>
  </w:num>
  <w:num w:numId="43" w16cid:durableId="1634796213">
    <w:abstractNumId w:val="11"/>
  </w:num>
  <w:num w:numId="44" w16cid:durableId="563419794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851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C6"/>
    <w:rsid w:val="00000305"/>
    <w:rsid w:val="00002064"/>
    <w:rsid w:val="00002D4A"/>
    <w:rsid w:val="00006106"/>
    <w:rsid w:val="00006FFE"/>
    <w:rsid w:val="0001004E"/>
    <w:rsid w:val="000102DF"/>
    <w:rsid w:val="00020944"/>
    <w:rsid w:val="000254D3"/>
    <w:rsid w:val="00026EB5"/>
    <w:rsid w:val="000300D4"/>
    <w:rsid w:val="0003451C"/>
    <w:rsid w:val="00036853"/>
    <w:rsid w:val="00040769"/>
    <w:rsid w:val="0004080C"/>
    <w:rsid w:val="000410EC"/>
    <w:rsid w:val="00043C23"/>
    <w:rsid w:val="00046901"/>
    <w:rsid w:val="00051981"/>
    <w:rsid w:val="00051A4F"/>
    <w:rsid w:val="000638BC"/>
    <w:rsid w:val="000642E6"/>
    <w:rsid w:val="00064426"/>
    <w:rsid w:val="0006604D"/>
    <w:rsid w:val="00066808"/>
    <w:rsid w:val="00066D64"/>
    <w:rsid w:val="00067584"/>
    <w:rsid w:val="00067C1E"/>
    <w:rsid w:val="00071950"/>
    <w:rsid w:val="000769D4"/>
    <w:rsid w:val="00085CF0"/>
    <w:rsid w:val="000974DA"/>
    <w:rsid w:val="000A2B79"/>
    <w:rsid w:val="000A35FB"/>
    <w:rsid w:val="000A6126"/>
    <w:rsid w:val="000B0D73"/>
    <w:rsid w:val="000B116A"/>
    <w:rsid w:val="000B29B2"/>
    <w:rsid w:val="000B3D39"/>
    <w:rsid w:val="000B5078"/>
    <w:rsid w:val="000B614F"/>
    <w:rsid w:val="000B6421"/>
    <w:rsid w:val="000C05A3"/>
    <w:rsid w:val="000C32F0"/>
    <w:rsid w:val="000C37C1"/>
    <w:rsid w:val="000C40CA"/>
    <w:rsid w:val="000C76D6"/>
    <w:rsid w:val="000D02F5"/>
    <w:rsid w:val="000D2094"/>
    <w:rsid w:val="000D33CB"/>
    <w:rsid w:val="000D5B2D"/>
    <w:rsid w:val="000D766C"/>
    <w:rsid w:val="000E043C"/>
    <w:rsid w:val="000E594D"/>
    <w:rsid w:val="000E6B6F"/>
    <w:rsid w:val="000F2C26"/>
    <w:rsid w:val="000F2DB1"/>
    <w:rsid w:val="000F32E5"/>
    <w:rsid w:val="000F61A2"/>
    <w:rsid w:val="00102C6A"/>
    <w:rsid w:val="001102A8"/>
    <w:rsid w:val="00111C11"/>
    <w:rsid w:val="00114B8D"/>
    <w:rsid w:val="00121D3F"/>
    <w:rsid w:val="00123F1C"/>
    <w:rsid w:val="00125949"/>
    <w:rsid w:val="00135A57"/>
    <w:rsid w:val="00135E49"/>
    <w:rsid w:val="001361F2"/>
    <w:rsid w:val="001365D2"/>
    <w:rsid w:val="00143570"/>
    <w:rsid w:val="00144315"/>
    <w:rsid w:val="00145C23"/>
    <w:rsid w:val="001466A8"/>
    <w:rsid w:val="00154ACD"/>
    <w:rsid w:val="001607F4"/>
    <w:rsid w:val="00162139"/>
    <w:rsid w:val="00164356"/>
    <w:rsid w:val="001646CA"/>
    <w:rsid w:val="00183CB2"/>
    <w:rsid w:val="00184883"/>
    <w:rsid w:val="0018713C"/>
    <w:rsid w:val="00187F75"/>
    <w:rsid w:val="00193939"/>
    <w:rsid w:val="00194F11"/>
    <w:rsid w:val="00195010"/>
    <w:rsid w:val="00196CC5"/>
    <w:rsid w:val="001A0549"/>
    <w:rsid w:val="001A2BA8"/>
    <w:rsid w:val="001A34BA"/>
    <w:rsid w:val="001A60E5"/>
    <w:rsid w:val="001A75CA"/>
    <w:rsid w:val="001B0DFE"/>
    <w:rsid w:val="001B1C2F"/>
    <w:rsid w:val="001B49B8"/>
    <w:rsid w:val="001B50C5"/>
    <w:rsid w:val="001C0176"/>
    <w:rsid w:val="001C193E"/>
    <w:rsid w:val="001C4AF8"/>
    <w:rsid w:val="001C6D51"/>
    <w:rsid w:val="001D2925"/>
    <w:rsid w:val="001D3FE0"/>
    <w:rsid w:val="001D52FE"/>
    <w:rsid w:val="001D57D8"/>
    <w:rsid w:val="001D5F9E"/>
    <w:rsid w:val="001D6EFD"/>
    <w:rsid w:val="001D7B32"/>
    <w:rsid w:val="001E0B90"/>
    <w:rsid w:val="001E1D8A"/>
    <w:rsid w:val="001E4243"/>
    <w:rsid w:val="001E489C"/>
    <w:rsid w:val="001E7A29"/>
    <w:rsid w:val="001F002B"/>
    <w:rsid w:val="001F13ED"/>
    <w:rsid w:val="001F30B7"/>
    <w:rsid w:val="001F4F1A"/>
    <w:rsid w:val="00201CC9"/>
    <w:rsid w:val="0020228E"/>
    <w:rsid w:val="002026C2"/>
    <w:rsid w:val="002034EC"/>
    <w:rsid w:val="002062BE"/>
    <w:rsid w:val="00206654"/>
    <w:rsid w:val="00207FEE"/>
    <w:rsid w:val="002107F5"/>
    <w:rsid w:val="002205BF"/>
    <w:rsid w:val="00220E55"/>
    <w:rsid w:val="00223B27"/>
    <w:rsid w:val="00230F65"/>
    <w:rsid w:val="00232258"/>
    <w:rsid w:val="00233704"/>
    <w:rsid w:val="002361DA"/>
    <w:rsid w:val="00236DC5"/>
    <w:rsid w:val="00237861"/>
    <w:rsid w:val="0024006D"/>
    <w:rsid w:val="002424E1"/>
    <w:rsid w:val="002442C2"/>
    <w:rsid w:val="00244B6B"/>
    <w:rsid w:val="00247F08"/>
    <w:rsid w:val="00254958"/>
    <w:rsid w:val="00255B01"/>
    <w:rsid w:val="00260CD3"/>
    <w:rsid w:val="0026232D"/>
    <w:rsid w:val="0026468E"/>
    <w:rsid w:val="00264CA5"/>
    <w:rsid w:val="00266B31"/>
    <w:rsid w:val="002676E0"/>
    <w:rsid w:val="0027017D"/>
    <w:rsid w:val="002718F7"/>
    <w:rsid w:val="00273E5E"/>
    <w:rsid w:val="00294D75"/>
    <w:rsid w:val="00296932"/>
    <w:rsid w:val="002A01C2"/>
    <w:rsid w:val="002A270F"/>
    <w:rsid w:val="002A3DBC"/>
    <w:rsid w:val="002A3EDC"/>
    <w:rsid w:val="002A552E"/>
    <w:rsid w:val="002B3215"/>
    <w:rsid w:val="002B3269"/>
    <w:rsid w:val="002B4AD5"/>
    <w:rsid w:val="002B6044"/>
    <w:rsid w:val="002B6998"/>
    <w:rsid w:val="002C1B96"/>
    <w:rsid w:val="002C32A2"/>
    <w:rsid w:val="002C44F1"/>
    <w:rsid w:val="002C57B3"/>
    <w:rsid w:val="002D000E"/>
    <w:rsid w:val="002D0671"/>
    <w:rsid w:val="002D1CEF"/>
    <w:rsid w:val="002D77B4"/>
    <w:rsid w:val="002E0969"/>
    <w:rsid w:val="002E19E6"/>
    <w:rsid w:val="002E2665"/>
    <w:rsid w:val="002E3484"/>
    <w:rsid w:val="002E40A1"/>
    <w:rsid w:val="002E55EA"/>
    <w:rsid w:val="002F1490"/>
    <w:rsid w:val="002F2CC2"/>
    <w:rsid w:val="002F68CC"/>
    <w:rsid w:val="002F6C57"/>
    <w:rsid w:val="002F730F"/>
    <w:rsid w:val="003012CE"/>
    <w:rsid w:val="00301C10"/>
    <w:rsid w:val="00302A57"/>
    <w:rsid w:val="00303617"/>
    <w:rsid w:val="00303C44"/>
    <w:rsid w:val="00303CA1"/>
    <w:rsid w:val="00310137"/>
    <w:rsid w:val="00312DB0"/>
    <w:rsid w:val="00313BAC"/>
    <w:rsid w:val="003160EE"/>
    <w:rsid w:val="00322711"/>
    <w:rsid w:val="00322B42"/>
    <w:rsid w:val="00327AF4"/>
    <w:rsid w:val="00327D98"/>
    <w:rsid w:val="0033052E"/>
    <w:rsid w:val="00330A6F"/>
    <w:rsid w:val="00331624"/>
    <w:rsid w:val="003316E0"/>
    <w:rsid w:val="00332E5C"/>
    <w:rsid w:val="00333C9E"/>
    <w:rsid w:val="00334EE3"/>
    <w:rsid w:val="003356DB"/>
    <w:rsid w:val="0034138B"/>
    <w:rsid w:val="00341B7D"/>
    <w:rsid w:val="00343B8C"/>
    <w:rsid w:val="003465DE"/>
    <w:rsid w:val="003504E3"/>
    <w:rsid w:val="003506D2"/>
    <w:rsid w:val="0035199A"/>
    <w:rsid w:val="00354EB1"/>
    <w:rsid w:val="0036432C"/>
    <w:rsid w:val="00364E32"/>
    <w:rsid w:val="00364E60"/>
    <w:rsid w:val="00371198"/>
    <w:rsid w:val="00373FA6"/>
    <w:rsid w:val="00375642"/>
    <w:rsid w:val="003761E7"/>
    <w:rsid w:val="003771FB"/>
    <w:rsid w:val="00381513"/>
    <w:rsid w:val="0038252B"/>
    <w:rsid w:val="00382E56"/>
    <w:rsid w:val="00383E40"/>
    <w:rsid w:val="003859CA"/>
    <w:rsid w:val="00387801"/>
    <w:rsid w:val="003906E5"/>
    <w:rsid w:val="003913A2"/>
    <w:rsid w:val="003973A8"/>
    <w:rsid w:val="003A1807"/>
    <w:rsid w:val="003A4AF0"/>
    <w:rsid w:val="003B1595"/>
    <w:rsid w:val="003B3E5D"/>
    <w:rsid w:val="003B7A75"/>
    <w:rsid w:val="003C0C41"/>
    <w:rsid w:val="003C188C"/>
    <w:rsid w:val="003D0A6D"/>
    <w:rsid w:val="003D2D08"/>
    <w:rsid w:val="003D6056"/>
    <w:rsid w:val="003D75F9"/>
    <w:rsid w:val="003E0D01"/>
    <w:rsid w:val="003E7719"/>
    <w:rsid w:val="003F5405"/>
    <w:rsid w:val="003F59E7"/>
    <w:rsid w:val="003F5F4F"/>
    <w:rsid w:val="003F7937"/>
    <w:rsid w:val="004002A1"/>
    <w:rsid w:val="00405292"/>
    <w:rsid w:val="0040636F"/>
    <w:rsid w:val="0041261D"/>
    <w:rsid w:val="004148C3"/>
    <w:rsid w:val="00416775"/>
    <w:rsid w:val="0041758C"/>
    <w:rsid w:val="00424888"/>
    <w:rsid w:val="0043057C"/>
    <w:rsid w:val="004325B2"/>
    <w:rsid w:val="00433774"/>
    <w:rsid w:val="00436068"/>
    <w:rsid w:val="00437A10"/>
    <w:rsid w:val="00442C2C"/>
    <w:rsid w:val="0045315D"/>
    <w:rsid w:val="00453211"/>
    <w:rsid w:val="00453AA3"/>
    <w:rsid w:val="0046184D"/>
    <w:rsid w:val="004658AB"/>
    <w:rsid w:val="004668DA"/>
    <w:rsid w:val="00467FBE"/>
    <w:rsid w:val="00470845"/>
    <w:rsid w:val="00471779"/>
    <w:rsid w:val="00474397"/>
    <w:rsid w:val="004744F3"/>
    <w:rsid w:val="00480F8F"/>
    <w:rsid w:val="004910E1"/>
    <w:rsid w:val="00492F85"/>
    <w:rsid w:val="00494141"/>
    <w:rsid w:val="00494270"/>
    <w:rsid w:val="00495F46"/>
    <w:rsid w:val="004A1F13"/>
    <w:rsid w:val="004B05FB"/>
    <w:rsid w:val="004B4DC3"/>
    <w:rsid w:val="004B5BBB"/>
    <w:rsid w:val="004B5FCC"/>
    <w:rsid w:val="004B75ED"/>
    <w:rsid w:val="004C28CB"/>
    <w:rsid w:val="004C2D52"/>
    <w:rsid w:val="004C3BC2"/>
    <w:rsid w:val="004C51B6"/>
    <w:rsid w:val="004C5397"/>
    <w:rsid w:val="004D31C3"/>
    <w:rsid w:val="004D6378"/>
    <w:rsid w:val="004D6A6A"/>
    <w:rsid w:val="004D6D94"/>
    <w:rsid w:val="004E1BD1"/>
    <w:rsid w:val="004E21F4"/>
    <w:rsid w:val="004E5B8C"/>
    <w:rsid w:val="004F66B1"/>
    <w:rsid w:val="005013A7"/>
    <w:rsid w:val="005017AA"/>
    <w:rsid w:val="00502180"/>
    <w:rsid w:val="0050278F"/>
    <w:rsid w:val="00504274"/>
    <w:rsid w:val="00510503"/>
    <w:rsid w:val="00510E8A"/>
    <w:rsid w:val="00511983"/>
    <w:rsid w:val="00512872"/>
    <w:rsid w:val="00514446"/>
    <w:rsid w:val="00520265"/>
    <w:rsid w:val="00522B1E"/>
    <w:rsid w:val="00525DC6"/>
    <w:rsid w:val="005301C7"/>
    <w:rsid w:val="005326F9"/>
    <w:rsid w:val="00535E7B"/>
    <w:rsid w:val="00536BD1"/>
    <w:rsid w:val="0054125C"/>
    <w:rsid w:val="0054657F"/>
    <w:rsid w:val="00550074"/>
    <w:rsid w:val="00551296"/>
    <w:rsid w:val="005518B5"/>
    <w:rsid w:val="00553343"/>
    <w:rsid w:val="005548FD"/>
    <w:rsid w:val="00555980"/>
    <w:rsid w:val="00555E21"/>
    <w:rsid w:val="00563962"/>
    <w:rsid w:val="0056476C"/>
    <w:rsid w:val="00567E7D"/>
    <w:rsid w:val="0057092D"/>
    <w:rsid w:val="0057101F"/>
    <w:rsid w:val="00577787"/>
    <w:rsid w:val="00584289"/>
    <w:rsid w:val="00585BA3"/>
    <w:rsid w:val="00587FB3"/>
    <w:rsid w:val="00591FE4"/>
    <w:rsid w:val="00594A9C"/>
    <w:rsid w:val="005B1923"/>
    <w:rsid w:val="005B289D"/>
    <w:rsid w:val="005B4151"/>
    <w:rsid w:val="005B4503"/>
    <w:rsid w:val="005B6524"/>
    <w:rsid w:val="005C7893"/>
    <w:rsid w:val="005D10CE"/>
    <w:rsid w:val="005D3813"/>
    <w:rsid w:val="005D3ED4"/>
    <w:rsid w:val="005D47B5"/>
    <w:rsid w:val="005D744D"/>
    <w:rsid w:val="005D76D8"/>
    <w:rsid w:val="005E10F8"/>
    <w:rsid w:val="005E1689"/>
    <w:rsid w:val="005E1BE6"/>
    <w:rsid w:val="005E1DD2"/>
    <w:rsid w:val="005F002A"/>
    <w:rsid w:val="005F02EC"/>
    <w:rsid w:val="005F21C1"/>
    <w:rsid w:val="005F3831"/>
    <w:rsid w:val="005F4621"/>
    <w:rsid w:val="005F6A14"/>
    <w:rsid w:val="005F796F"/>
    <w:rsid w:val="00600A74"/>
    <w:rsid w:val="00600B47"/>
    <w:rsid w:val="00601262"/>
    <w:rsid w:val="006047F7"/>
    <w:rsid w:val="00610E8D"/>
    <w:rsid w:val="00617058"/>
    <w:rsid w:val="00617729"/>
    <w:rsid w:val="00622C6B"/>
    <w:rsid w:val="00625983"/>
    <w:rsid w:val="006273A2"/>
    <w:rsid w:val="006342C7"/>
    <w:rsid w:val="00637E10"/>
    <w:rsid w:val="00640005"/>
    <w:rsid w:val="00642FF7"/>
    <w:rsid w:val="00645A21"/>
    <w:rsid w:val="00646BF6"/>
    <w:rsid w:val="00654229"/>
    <w:rsid w:val="00657A97"/>
    <w:rsid w:val="006618DA"/>
    <w:rsid w:val="00665091"/>
    <w:rsid w:val="006678FC"/>
    <w:rsid w:val="0067067A"/>
    <w:rsid w:val="00672CE2"/>
    <w:rsid w:val="00685F69"/>
    <w:rsid w:val="00690301"/>
    <w:rsid w:val="006921A2"/>
    <w:rsid w:val="006924C4"/>
    <w:rsid w:val="00694581"/>
    <w:rsid w:val="00694A1F"/>
    <w:rsid w:val="00697C22"/>
    <w:rsid w:val="006A1A14"/>
    <w:rsid w:val="006A5F92"/>
    <w:rsid w:val="006A61CE"/>
    <w:rsid w:val="006B17D5"/>
    <w:rsid w:val="006B44A5"/>
    <w:rsid w:val="006C13C9"/>
    <w:rsid w:val="006D07E2"/>
    <w:rsid w:val="006D21DD"/>
    <w:rsid w:val="006D2DA5"/>
    <w:rsid w:val="006D31A4"/>
    <w:rsid w:val="006D3246"/>
    <w:rsid w:val="006D3B6B"/>
    <w:rsid w:val="006D647A"/>
    <w:rsid w:val="006D6AD9"/>
    <w:rsid w:val="006D7744"/>
    <w:rsid w:val="006E0C99"/>
    <w:rsid w:val="006E495E"/>
    <w:rsid w:val="006F0077"/>
    <w:rsid w:val="006F0CD6"/>
    <w:rsid w:val="006F27C6"/>
    <w:rsid w:val="006F3AF3"/>
    <w:rsid w:val="006F62F9"/>
    <w:rsid w:val="006F684C"/>
    <w:rsid w:val="00706C5C"/>
    <w:rsid w:val="007077D4"/>
    <w:rsid w:val="007105B0"/>
    <w:rsid w:val="007127D4"/>
    <w:rsid w:val="00714DE5"/>
    <w:rsid w:val="007154C1"/>
    <w:rsid w:val="007160B1"/>
    <w:rsid w:val="00717C60"/>
    <w:rsid w:val="00720F9F"/>
    <w:rsid w:val="00722978"/>
    <w:rsid w:val="0072486D"/>
    <w:rsid w:val="007269BC"/>
    <w:rsid w:val="00727163"/>
    <w:rsid w:val="0072761E"/>
    <w:rsid w:val="0073401F"/>
    <w:rsid w:val="00742ED5"/>
    <w:rsid w:val="007438B9"/>
    <w:rsid w:val="00743DD7"/>
    <w:rsid w:val="00744448"/>
    <w:rsid w:val="007500E7"/>
    <w:rsid w:val="0075351B"/>
    <w:rsid w:val="007547D2"/>
    <w:rsid w:val="00755720"/>
    <w:rsid w:val="007620C3"/>
    <w:rsid w:val="0076419B"/>
    <w:rsid w:val="00764C2D"/>
    <w:rsid w:val="00765200"/>
    <w:rsid w:val="00777077"/>
    <w:rsid w:val="00777EE2"/>
    <w:rsid w:val="00782CB9"/>
    <w:rsid w:val="00782D6E"/>
    <w:rsid w:val="00782F9A"/>
    <w:rsid w:val="007856A1"/>
    <w:rsid w:val="00793CC7"/>
    <w:rsid w:val="00796F30"/>
    <w:rsid w:val="00797B43"/>
    <w:rsid w:val="007A002C"/>
    <w:rsid w:val="007A1777"/>
    <w:rsid w:val="007A4D14"/>
    <w:rsid w:val="007A6827"/>
    <w:rsid w:val="007A6FA7"/>
    <w:rsid w:val="007A7E13"/>
    <w:rsid w:val="007A7F3D"/>
    <w:rsid w:val="007B3913"/>
    <w:rsid w:val="007C2D9C"/>
    <w:rsid w:val="007C3C52"/>
    <w:rsid w:val="007C62E9"/>
    <w:rsid w:val="007D12A1"/>
    <w:rsid w:val="007D25F7"/>
    <w:rsid w:val="007D2AC8"/>
    <w:rsid w:val="007D3C0D"/>
    <w:rsid w:val="007D4BD5"/>
    <w:rsid w:val="007D6C20"/>
    <w:rsid w:val="007D7323"/>
    <w:rsid w:val="007E4B57"/>
    <w:rsid w:val="007E4DE1"/>
    <w:rsid w:val="007E79D8"/>
    <w:rsid w:val="007F0D9C"/>
    <w:rsid w:val="007F75CC"/>
    <w:rsid w:val="00801688"/>
    <w:rsid w:val="00801FFA"/>
    <w:rsid w:val="008051ED"/>
    <w:rsid w:val="00812FBA"/>
    <w:rsid w:val="0081640E"/>
    <w:rsid w:val="00816DCD"/>
    <w:rsid w:val="008172DB"/>
    <w:rsid w:val="0081779F"/>
    <w:rsid w:val="00817A6B"/>
    <w:rsid w:val="00817D84"/>
    <w:rsid w:val="00820AB0"/>
    <w:rsid w:val="00823C52"/>
    <w:rsid w:val="008249F5"/>
    <w:rsid w:val="00825D6C"/>
    <w:rsid w:val="00827E1D"/>
    <w:rsid w:val="00827EA3"/>
    <w:rsid w:val="008357E2"/>
    <w:rsid w:val="00841F88"/>
    <w:rsid w:val="008455DB"/>
    <w:rsid w:val="00850B05"/>
    <w:rsid w:val="00852DAB"/>
    <w:rsid w:val="0085431E"/>
    <w:rsid w:val="008545FB"/>
    <w:rsid w:val="00854ECF"/>
    <w:rsid w:val="008564F8"/>
    <w:rsid w:val="00860826"/>
    <w:rsid w:val="00860D7E"/>
    <w:rsid w:val="00865EC0"/>
    <w:rsid w:val="008670CC"/>
    <w:rsid w:val="00867305"/>
    <w:rsid w:val="008708E3"/>
    <w:rsid w:val="00875B0D"/>
    <w:rsid w:val="00883AF9"/>
    <w:rsid w:val="0088778C"/>
    <w:rsid w:val="00887FCD"/>
    <w:rsid w:val="008A06C0"/>
    <w:rsid w:val="008A0A04"/>
    <w:rsid w:val="008B0523"/>
    <w:rsid w:val="008B0643"/>
    <w:rsid w:val="008B527A"/>
    <w:rsid w:val="008B5367"/>
    <w:rsid w:val="008C0D7C"/>
    <w:rsid w:val="008C55AC"/>
    <w:rsid w:val="008C5D1E"/>
    <w:rsid w:val="008D1B29"/>
    <w:rsid w:val="008D2AA3"/>
    <w:rsid w:val="008D743C"/>
    <w:rsid w:val="008E4379"/>
    <w:rsid w:val="008F22D7"/>
    <w:rsid w:val="008F3D39"/>
    <w:rsid w:val="008F459B"/>
    <w:rsid w:val="008F52AF"/>
    <w:rsid w:val="009012E8"/>
    <w:rsid w:val="009025AE"/>
    <w:rsid w:val="00902F0A"/>
    <w:rsid w:val="009048C3"/>
    <w:rsid w:val="00906337"/>
    <w:rsid w:val="009163D3"/>
    <w:rsid w:val="009202AB"/>
    <w:rsid w:val="009218A9"/>
    <w:rsid w:val="00922CC5"/>
    <w:rsid w:val="00923B00"/>
    <w:rsid w:val="00927BE5"/>
    <w:rsid w:val="009308C3"/>
    <w:rsid w:val="009326E4"/>
    <w:rsid w:val="009349C6"/>
    <w:rsid w:val="0093513B"/>
    <w:rsid w:val="00940BBC"/>
    <w:rsid w:val="009434F2"/>
    <w:rsid w:val="0094508C"/>
    <w:rsid w:val="00946298"/>
    <w:rsid w:val="00953F25"/>
    <w:rsid w:val="00955BA4"/>
    <w:rsid w:val="00957B7A"/>
    <w:rsid w:val="0096175C"/>
    <w:rsid w:val="00961908"/>
    <w:rsid w:val="009661DE"/>
    <w:rsid w:val="00967ACD"/>
    <w:rsid w:val="0097103E"/>
    <w:rsid w:val="00975937"/>
    <w:rsid w:val="00975998"/>
    <w:rsid w:val="0098144C"/>
    <w:rsid w:val="0098277B"/>
    <w:rsid w:val="0098796D"/>
    <w:rsid w:val="0099241A"/>
    <w:rsid w:val="0099713B"/>
    <w:rsid w:val="00997FE6"/>
    <w:rsid w:val="009A0717"/>
    <w:rsid w:val="009A2DC4"/>
    <w:rsid w:val="009A3DE5"/>
    <w:rsid w:val="009A7332"/>
    <w:rsid w:val="009B370A"/>
    <w:rsid w:val="009B4259"/>
    <w:rsid w:val="009C503D"/>
    <w:rsid w:val="009C5C94"/>
    <w:rsid w:val="009C7B02"/>
    <w:rsid w:val="009D1087"/>
    <w:rsid w:val="009D160C"/>
    <w:rsid w:val="009E1CB3"/>
    <w:rsid w:val="009E2E9F"/>
    <w:rsid w:val="009E569B"/>
    <w:rsid w:val="009E7F44"/>
    <w:rsid w:val="009F0C51"/>
    <w:rsid w:val="009F1BE1"/>
    <w:rsid w:val="009F5C88"/>
    <w:rsid w:val="009F65DA"/>
    <w:rsid w:val="009F78BC"/>
    <w:rsid w:val="00A02F01"/>
    <w:rsid w:val="00A04C0B"/>
    <w:rsid w:val="00A07541"/>
    <w:rsid w:val="00A119DE"/>
    <w:rsid w:val="00A1324F"/>
    <w:rsid w:val="00A13381"/>
    <w:rsid w:val="00A2520D"/>
    <w:rsid w:val="00A261C7"/>
    <w:rsid w:val="00A335B2"/>
    <w:rsid w:val="00A33C05"/>
    <w:rsid w:val="00A35A0D"/>
    <w:rsid w:val="00A35CC4"/>
    <w:rsid w:val="00A379B6"/>
    <w:rsid w:val="00A42DB2"/>
    <w:rsid w:val="00A43308"/>
    <w:rsid w:val="00A44793"/>
    <w:rsid w:val="00A44C72"/>
    <w:rsid w:val="00A453DA"/>
    <w:rsid w:val="00A47389"/>
    <w:rsid w:val="00A47DC4"/>
    <w:rsid w:val="00A55A79"/>
    <w:rsid w:val="00A563B1"/>
    <w:rsid w:val="00A571D9"/>
    <w:rsid w:val="00A5777E"/>
    <w:rsid w:val="00A60239"/>
    <w:rsid w:val="00A61287"/>
    <w:rsid w:val="00A61401"/>
    <w:rsid w:val="00A628EC"/>
    <w:rsid w:val="00A63EFE"/>
    <w:rsid w:val="00A66204"/>
    <w:rsid w:val="00A67A94"/>
    <w:rsid w:val="00A70464"/>
    <w:rsid w:val="00A72908"/>
    <w:rsid w:val="00A755FF"/>
    <w:rsid w:val="00A75F63"/>
    <w:rsid w:val="00A7647A"/>
    <w:rsid w:val="00A77007"/>
    <w:rsid w:val="00A848DB"/>
    <w:rsid w:val="00A8577E"/>
    <w:rsid w:val="00A85EC0"/>
    <w:rsid w:val="00A915F4"/>
    <w:rsid w:val="00A943CD"/>
    <w:rsid w:val="00A94F58"/>
    <w:rsid w:val="00AA2219"/>
    <w:rsid w:val="00AA2765"/>
    <w:rsid w:val="00AA30CD"/>
    <w:rsid w:val="00AA3526"/>
    <w:rsid w:val="00AA736F"/>
    <w:rsid w:val="00AA7D9D"/>
    <w:rsid w:val="00AB0E39"/>
    <w:rsid w:val="00AB2A91"/>
    <w:rsid w:val="00AB3FF4"/>
    <w:rsid w:val="00AB67BE"/>
    <w:rsid w:val="00AB7475"/>
    <w:rsid w:val="00AB7906"/>
    <w:rsid w:val="00AC1F23"/>
    <w:rsid w:val="00AC3FA6"/>
    <w:rsid w:val="00AC6733"/>
    <w:rsid w:val="00AD26D4"/>
    <w:rsid w:val="00AD3A72"/>
    <w:rsid w:val="00AD4929"/>
    <w:rsid w:val="00AD5E5D"/>
    <w:rsid w:val="00AD6E3A"/>
    <w:rsid w:val="00AE0DB8"/>
    <w:rsid w:val="00AE2AB5"/>
    <w:rsid w:val="00AE72D3"/>
    <w:rsid w:val="00AF27C0"/>
    <w:rsid w:val="00AF424E"/>
    <w:rsid w:val="00AF6CDA"/>
    <w:rsid w:val="00B00688"/>
    <w:rsid w:val="00B018D7"/>
    <w:rsid w:val="00B06291"/>
    <w:rsid w:val="00B07C7E"/>
    <w:rsid w:val="00B10C35"/>
    <w:rsid w:val="00B15DE8"/>
    <w:rsid w:val="00B25334"/>
    <w:rsid w:val="00B2543E"/>
    <w:rsid w:val="00B2606A"/>
    <w:rsid w:val="00B30E18"/>
    <w:rsid w:val="00B362DA"/>
    <w:rsid w:val="00B42CCA"/>
    <w:rsid w:val="00B44236"/>
    <w:rsid w:val="00B4494B"/>
    <w:rsid w:val="00B46533"/>
    <w:rsid w:val="00B5115C"/>
    <w:rsid w:val="00B522AE"/>
    <w:rsid w:val="00B537DF"/>
    <w:rsid w:val="00B53C82"/>
    <w:rsid w:val="00B5482B"/>
    <w:rsid w:val="00B55036"/>
    <w:rsid w:val="00B62FEF"/>
    <w:rsid w:val="00B6422A"/>
    <w:rsid w:val="00B660A0"/>
    <w:rsid w:val="00B70585"/>
    <w:rsid w:val="00B72665"/>
    <w:rsid w:val="00B73B73"/>
    <w:rsid w:val="00B83827"/>
    <w:rsid w:val="00B8409A"/>
    <w:rsid w:val="00B86F2A"/>
    <w:rsid w:val="00B87E96"/>
    <w:rsid w:val="00B9021B"/>
    <w:rsid w:val="00B94A3C"/>
    <w:rsid w:val="00B978BE"/>
    <w:rsid w:val="00BA3292"/>
    <w:rsid w:val="00BA4624"/>
    <w:rsid w:val="00BA5FC3"/>
    <w:rsid w:val="00BB0FEA"/>
    <w:rsid w:val="00BB1474"/>
    <w:rsid w:val="00BB5256"/>
    <w:rsid w:val="00BC1453"/>
    <w:rsid w:val="00BC2464"/>
    <w:rsid w:val="00BC291A"/>
    <w:rsid w:val="00BC4090"/>
    <w:rsid w:val="00BC4B5C"/>
    <w:rsid w:val="00BC5C9A"/>
    <w:rsid w:val="00BD137C"/>
    <w:rsid w:val="00BD2779"/>
    <w:rsid w:val="00BD3B92"/>
    <w:rsid w:val="00BD5576"/>
    <w:rsid w:val="00BE19C9"/>
    <w:rsid w:val="00BE784D"/>
    <w:rsid w:val="00BF2963"/>
    <w:rsid w:val="00BF35DC"/>
    <w:rsid w:val="00BF416E"/>
    <w:rsid w:val="00BF6286"/>
    <w:rsid w:val="00BF6785"/>
    <w:rsid w:val="00BF6DB9"/>
    <w:rsid w:val="00BF7483"/>
    <w:rsid w:val="00C0136A"/>
    <w:rsid w:val="00C05974"/>
    <w:rsid w:val="00C07E95"/>
    <w:rsid w:val="00C122A8"/>
    <w:rsid w:val="00C163FD"/>
    <w:rsid w:val="00C2452F"/>
    <w:rsid w:val="00C25954"/>
    <w:rsid w:val="00C3071F"/>
    <w:rsid w:val="00C326F2"/>
    <w:rsid w:val="00C3535E"/>
    <w:rsid w:val="00C354F1"/>
    <w:rsid w:val="00C37233"/>
    <w:rsid w:val="00C4292B"/>
    <w:rsid w:val="00C43958"/>
    <w:rsid w:val="00C44571"/>
    <w:rsid w:val="00C45818"/>
    <w:rsid w:val="00C46E34"/>
    <w:rsid w:val="00C50BC6"/>
    <w:rsid w:val="00C65686"/>
    <w:rsid w:val="00C66025"/>
    <w:rsid w:val="00C67D35"/>
    <w:rsid w:val="00C717C5"/>
    <w:rsid w:val="00C875D5"/>
    <w:rsid w:val="00C91499"/>
    <w:rsid w:val="00C941CF"/>
    <w:rsid w:val="00C96214"/>
    <w:rsid w:val="00C96ACB"/>
    <w:rsid w:val="00CA0920"/>
    <w:rsid w:val="00CA21DF"/>
    <w:rsid w:val="00CA750D"/>
    <w:rsid w:val="00CB0FB2"/>
    <w:rsid w:val="00CB5DB4"/>
    <w:rsid w:val="00CB691D"/>
    <w:rsid w:val="00CB6BCF"/>
    <w:rsid w:val="00CC00E9"/>
    <w:rsid w:val="00CC1889"/>
    <w:rsid w:val="00CC3904"/>
    <w:rsid w:val="00CC4EF2"/>
    <w:rsid w:val="00CC60A2"/>
    <w:rsid w:val="00CC6F65"/>
    <w:rsid w:val="00CC7CD9"/>
    <w:rsid w:val="00CD2381"/>
    <w:rsid w:val="00CD3181"/>
    <w:rsid w:val="00CD5CCE"/>
    <w:rsid w:val="00CD73D2"/>
    <w:rsid w:val="00CE11A7"/>
    <w:rsid w:val="00CE1E22"/>
    <w:rsid w:val="00CE3F37"/>
    <w:rsid w:val="00CE52A4"/>
    <w:rsid w:val="00CE751C"/>
    <w:rsid w:val="00CF1086"/>
    <w:rsid w:val="00CF19D9"/>
    <w:rsid w:val="00CF1A30"/>
    <w:rsid w:val="00CF2B04"/>
    <w:rsid w:val="00CF2BC2"/>
    <w:rsid w:val="00CF43EE"/>
    <w:rsid w:val="00CF649E"/>
    <w:rsid w:val="00D00D1E"/>
    <w:rsid w:val="00D01F75"/>
    <w:rsid w:val="00D043A0"/>
    <w:rsid w:val="00D12542"/>
    <w:rsid w:val="00D1326C"/>
    <w:rsid w:val="00D13B3B"/>
    <w:rsid w:val="00D14074"/>
    <w:rsid w:val="00D144DA"/>
    <w:rsid w:val="00D15F23"/>
    <w:rsid w:val="00D172C0"/>
    <w:rsid w:val="00D17C16"/>
    <w:rsid w:val="00D17F1D"/>
    <w:rsid w:val="00D20616"/>
    <w:rsid w:val="00D227B7"/>
    <w:rsid w:val="00D30023"/>
    <w:rsid w:val="00D35F8A"/>
    <w:rsid w:val="00D45E48"/>
    <w:rsid w:val="00D462B1"/>
    <w:rsid w:val="00D46541"/>
    <w:rsid w:val="00D47AD8"/>
    <w:rsid w:val="00D513EC"/>
    <w:rsid w:val="00D51476"/>
    <w:rsid w:val="00D576CE"/>
    <w:rsid w:val="00D578E9"/>
    <w:rsid w:val="00D608A3"/>
    <w:rsid w:val="00D6147F"/>
    <w:rsid w:val="00D63929"/>
    <w:rsid w:val="00D674C3"/>
    <w:rsid w:val="00D675DA"/>
    <w:rsid w:val="00D74F1E"/>
    <w:rsid w:val="00D76A24"/>
    <w:rsid w:val="00D809D6"/>
    <w:rsid w:val="00D80A17"/>
    <w:rsid w:val="00D843CC"/>
    <w:rsid w:val="00D85272"/>
    <w:rsid w:val="00D87354"/>
    <w:rsid w:val="00D87B33"/>
    <w:rsid w:val="00D927B0"/>
    <w:rsid w:val="00D92D2A"/>
    <w:rsid w:val="00D94C5F"/>
    <w:rsid w:val="00DA1FEB"/>
    <w:rsid w:val="00DA4825"/>
    <w:rsid w:val="00DA4B51"/>
    <w:rsid w:val="00DA5508"/>
    <w:rsid w:val="00DA7064"/>
    <w:rsid w:val="00DB415E"/>
    <w:rsid w:val="00DC2583"/>
    <w:rsid w:val="00DC4089"/>
    <w:rsid w:val="00DC6FF8"/>
    <w:rsid w:val="00DC7A39"/>
    <w:rsid w:val="00DD173C"/>
    <w:rsid w:val="00DD36F6"/>
    <w:rsid w:val="00DD515B"/>
    <w:rsid w:val="00DE0DDF"/>
    <w:rsid w:val="00DE204E"/>
    <w:rsid w:val="00DE34FA"/>
    <w:rsid w:val="00DE4455"/>
    <w:rsid w:val="00DF080A"/>
    <w:rsid w:val="00DF35AD"/>
    <w:rsid w:val="00E00D3E"/>
    <w:rsid w:val="00E04871"/>
    <w:rsid w:val="00E079A9"/>
    <w:rsid w:val="00E11493"/>
    <w:rsid w:val="00E11CE8"/>
    <w:rsid w:val="00E16770"/>
    <w:rsid w:val="00E21E0F"/>
    <w:rsid w:val="00E275A8"/>
    <w:rsid w:val="00E342E2"/>
    <w:rsid w:val="00E343CA"/>
    <w:rsid w:val="00E346D0"/>
    <w:rsid w:val="00E34E92"/>
    <w:rsid w:val="00E350BA"/>
    <w:rsid w:val="00E36E40"/>
    <w:rsid w:val="00E375F8"/>
    <w:rsid w:val="00E4360F"/>
    <w:rsid w:val="00E4475D"/>
    <w:rsid w:val="00E46F0D"/>
    <w:rsid w:val="00E47E0E"/>
    <w:rsid w:val="00E53018"/>
    <w:rsid w:val="00E53CC0"/>
    <w:rsid w:val="00E55040"/>
    <w:rsid w:val="00E57F2D"/>
    <w:rsid w:val="00E60F11"/>
    <w:rsid w:val="00E62D45"/>
    <w:rsid w:val="00E65E0F"/>
    <w:rsid w:val="00E6722D"/>
    <w:rsid w:val="00E7349F"/>
    <w:rsid w:val="00E7698D"/>
    <w:rsid w:val="00E778F2"/>
    <w:rsid w:val="00E85072"/>
    <w:rsid w:val="00E916B2"/>
    <w:rsid w:val="00E940A9"/>
    <w:rsid w:val="00E95947"/>
    <w:rsid w:val="00EA1310"/>
    <w:rsid w:val="00EA24A8"/>
    <w:rsid w:val="00EA4134"/>
    <w:rsid w:val="00EA4B61"/>
    <w:rsid w:val="00EA7AC9"/>
    <w:rsid w:val="00EB088A"/>
    <w:rsid w:val="00EB1F76"/>
    <w:rsid w:val="00EB22DA"/>
    <w:rsid w:val="00EB4546"/>
    <w:rsid w:val="00EB7E3E"/>
    <w:rsid w:val="00EC00C1"/>
    <w:rsid w:val="00EC25F4"/>
    <w:rsid w:val="00EC2671"/>
    <w:rsid w:val="00ED0350"/>
    <w:rsid w:val="00ED5E22"/>
    <w:rsid w:val="00EE0128"/>
    <w:rsid w:val="00EE3AFF"/>
    <w:rsid w:val="00EE4B7F"/>
    <w:rsid w:val="00EE57CC"/>
    <w:rsid w:val="00EE5A92"/>
    <w:rsid w:val="00EE5F6C"/>
    <w:rsid w:val="00EF1761"/>
    <w:rsid w:val="00EF239A"/>
    <w:rsid w:val="00EF2A9F"/>
    <w:rsid w:val="00EF301F"/>
    <w:rsid w:val="00F00AC0"/>
    <w:rsid w:val="00F02823"/>
    <w:rsid w:val="00F02A8A"/>
    <w:rsid w:val="00F05272"/>
    <w:rsid w:val="00F101A8"/>
    <w:rsid w:val="00F12B63"/>
    <w:rsid w:val="00F1315A"/>
    <w:rsid w:val="00F13552"/>
    <w:rsid w:val="00F163BE"/>
    <w:rsid w:val="00F1752D"/>
    <w:rsid w:val="00F275A1"/>
    <w:rsid w:val="00F278AD"/>
    <w:rsid w:val="00F30201"/>
    <w:rsid w:val="00F3047E"/>
    <w:rsid w:val="00F308FD"/>
    <w:rsid w:val="00F31C88"/>
    <w:rsid w:val="00F427AA"/>
    <w:rsid w:val="00F43446"/>
    <w:rsid w:val="00F434E8"/>
    <w:rsid w:val="00F45EA2"/>
    <w:rsid w:val="00F55E81"/>
    <w:rsid w:val="00F63DB7"/>
    <w:rsid w:val="00F65B03"/>
    <w:rsid w:val="00F67BB2"/>
    <w:rsid w:val="00F70059"/>
    <w:rsid w:val="00F72340"/>
    <w:rsid w:val="00F81A93"/>
    <w:rsid w:val="00F83012"/>
    <w:rsid w:val="00F84AEF"/>
    <w:rsid w:val="00F85C8F"/>
    <w:rsid w:val="00F86B98"/>
    <w:rsid w:val="00F90584"/>
    <w:rsid w:val="00F972F4"/>
    <w:rsid w:val="00FA0712"/>
    <w:rsid w:val="00FA27A1"/>
    <w:rsid w:val="00FA51D9"/>
    <w:rsid w:val="00FB119D"/>
    <w:rsid w:val="00FB1917"/>
    <w:rsid w:val="00FB31AB"/>
    <w:rsid w:val="00FB3665"/>
    <w:rsid w:val="00FB5F34"/>
    <w:rsid w:val="00FB654C"/>
    <w:rsid w:val="00FB7B76"/>
    <w:rsid w:val="00FC1734"/>
    <w:rsid w:val="00FC2758"/>
    <w:rsid w:val="00FC2C5C"/>
    <w:rsid w:val="00FC373C"/>
    <w:rsid w:val="00FC3B74"/>
    <w:rsid w:val="00FC4A64"/>
    <w:rsid w:val="00FC4D1A"/>
    <w:rsid w:val="00FC6266"/>
    <w:rsid w:val="00FC66E0"/>
    <w:rsid w:val="00FD42D7"/>
    <w:rsid w:val="00FD4D8D"/>
    <w:rsid w:val="00FD53C9"/>
    <w:rsid w:val="00FD56CF"/>
    <w:rsid w:val="00FD5713"/>
    <w:rsid w:val="00FE05FF"/>
    <w:rsid w:val="00FE2F31"/>
    <w:rsid w:val="00FE60DF"/>
    <w:rsid w:val="00FE6FC3"/>
    <w:rsid w:val="00FF2667"/>
    <w:rsid w:val="00FF438B"/>
    <w:rsid w:val="00FF4C7B"/>
    <w:rsid w:val="222ABD4C"/>
    <w:rsid w:val="256C8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63C567"/>
  <w15:docId w15:val="{8535609B-B503-4169-9470-9909E61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18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3504E3"/>
    <w:pPr>
      <w:spacing w:after="0" w:line="248" w:lineRule="exact"/>
    </w:pPr>
  </w:style>
  <w:style w:type="paragraph" w:styleId="berschrift1">
    <w:name w:val="heading 1"/>
    <w:basedOn w:val="Titel01"/>
    <w:next w:val="Standard"/>
    <w:link w:val="berschrift1Zchn"/>
    <w:uiPriority w:val="9"/>
    <w:qFormat/>
    <w:rsid w:val="0012336A"/>
    <w:pPr>
      <w:keepNext/>
      <w:keepLines/>
      <w:outlineLvl w:val="0"/>
    </w:pPr>
    <w:rPr>
      <w:rFonts w:eastAsiaTheme="majorEastAsia" w:cstheme="majorBidi"/>
      <w:bCs/>
      <w:color w:val="auto"/>
      <w:szCs w:val="28"/>
    </w:rPr>
  </w:style>
  <w:style w:type="paragraph" w:styleId="berschrift2">
    <w:name w:val="heading 2"/>
    <w:basedOn w:val="Titel02"/>
    <w:next w:val="Standard"/>
    <w:link w:val="berschrift2Zchn"/>
    <w:uiPriority w:val="9"/>
    <w:unhideWhenUsed/>
    <w:qFormat/>
    <w:rsid w:val="0012336A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berschrift3">
    <w:name w:val="heading 3"/>
    <w:basedOn w:val="Titel03"/>
    <w:next w:val="Standard"/>
    <w:link w:val="berschrift3Zchn"/>
    <w:uiPriority w:val="9"/>
    <w:unhideWhenUsed/>
    <w:qFormat/>
    <w:rsid w:val="0012336A"/>
    <w:pPr>
      <w:keepNext/>
      <w:keepLines/>
      <w:outlineLvl w:val="2"/>
    </w:pPr>
    <w:rPr>
      <w:rFonts w:eastAsiaTheme="majorEastAsia" w:cstheme="majorBidi"/>
      <w:bCs/>
      <w:color w:val="auto"/>
    </w:rPr>
  </w:style>
  <w:style w:type="paragraph" w:styleId="berschrift4">
    <w:name w:val="heading 4"/>
    <w:basedOn w:val="Titel04"/>
    <w:next w:val="Standard"/>
    <w:link w:val="berschrift4Zchn"/>
    <w:uiPriority w:val="9"/>
    <w:unhideWhenUsed/>
    <w:qFormat/>
    <w:rsid w:val="0012336A"/>
    <w:pPr>
      <w:keepNext/>
      <w:keepLines/>
      <w:numPr>
        <w:numId w:val="30"/>
      </w:numPr>
      <w:tabs>
        <w:tab w:val="clear" w:pos="567"/>
        <w:tab w:val="left" w:pos="851"/>
      </w:tabs>
      <w:outlineLvl w:val="3"/>
    </w:pPr>
    <w:rPr>
      <w:rFonts w:eastAsiaTheme="majorEastAsia" w:cstheme="majorBidi"/>
      <w:bCs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AD0322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rsid w:val="00AD0322"/>
    <w:pPr>
      <w:pBdr>
        <w:bottom w:val="single" w:sz="8" w:space="4" w:color="0076BD" w:themeColor="accent1"/>
      </w:pBdr>
      <w:spacing w:after="300"/>
      <w:contextualSpacing/>
    </w:pPr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D0322"/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336A"/>
    <w:rPr>
      <w:rFonts w:ascii="Arial Black" w:eastAsiaTheme="majorEastAsia" w:hAnsi="Arial Black" w:cstheme="majorBidi"/>
      <w:bCs/>
      <w:sz w:val="4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rsid w:val="00AD0322"/>
    <w:pPr>
      <w:numPr>
        <w:ilvl w:val="1"/>
      </w:numPr>
    </w:pPr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322"/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36A"/>
    <w:rPr>
      <w:rFonts w:ascii="Arial Black" w:eastAsiaTheme="majorEastAsia" w:hAnsi="Arial Black" w:cstheme="majorBidi"/>
      <w:bCs/>
      <w:color w:val="000000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36A"/>
    <w:rPr>
      <w:rFonts w:ascii="Arial Black" w:eastAsiaTheme="majorEastAsia" w:hAnsi="Arial Black" w:cstheme="majorBidi"/>
      <w:bCs/>
      <w:sz w:val="21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336A"/>
    <w:rPr>
      <w:rFonts w:ascii="Arial Black" w:eastAsiaTheme="majorEastAsia" w:hAnsi="Arial Black" w:cstheme="majorBidi"/>
      <w:bCs/>
      <w:iCs/>
      <w:color w:val="000000"/>
      <w:sz w:val="21"/>
      <w:szCs w:val="20"/>
    </w:rPr>
  </w:style>
  <w:style w:type="character" w:styleId="SchwacheHervorhebung">
    <w:name w:val="Subtle Emphasis"/>
    <w:basedOn w:val="Absatz-Standardschriftart"/>
    <w:uiPriority w:val="19"/>
    <w:rsid w:val="00AD0322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AD0322"/>
    <w:rPr>
      <w:i/>
      <w:iCs/>
    </w:rPr>
  </w:style>
  <w:style w:type="character" w:styleId="IntensiveHervorhebung">
    <w:name w:val="Intense Emphasis"/>
    <w:basedOn w:val="Absatz-Standardschriftart"/>
    <w:uiPriority w:val="21"/>
    <w:rsid w:val="00AD0322"/>
    <w:rPr>
      <w:b/>
      <w:bCs/>
      <w:i/>
      <w:iCs/>
      <w:color w:val="0076BD" w:themeColor="accent1"/>
    </w:rPr>
  </w:style>
  <w:style w:type="character" w:styleId="Fett">
    <w:name w:val="Strong"/>
    <w:basedOn w:val="Absatz-Standardschriftart"/>
    <w:uiPriority w:val="22"/>
    <w:qFormat/>
    <w:rsid w:val="000218C1"/>
    <w:rPr>
      <w:rFonts w:ascii="Arial Black" w:hAnsi="Arial Black"/>
      <w:bCs/>
    </w:rPr>
  </w:style>
  <w:style w:type="paragraph" w:styleId="Zitat">
    <w:name w:val="Quote"/>
    <w:basedOn w:val="Standard"/>
    <w:next w:val="Standard"/>
    <w:link w:val="ZitatZchn"/>
    <w:uiPriority w:val="29"/>
    <w:rsid w:val="00AD032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D032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AD0322"/>
    <w:pPr>
      <w:pBdr>
        <w:bottom w:val="single" w:sz="4" w:space="4" w:color="0076BD" w:themeColor="accent1"/>
      </w:pBdr>
      <w:spacing w:before="200" w:after="280"/>
      <w:ind w:left="936" w:right="936"/>
    </w:pPr>
    <w:rPr>
      <w:b/>
      <w:bCs/>
      <w:i/>
      <w:iCs/>
      <w:color w:val="0076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0322"/>
    <w:rPr>
      <w:b/>
      <w:bCs/>
      <w:i/>
      <w:iCs/>
      <w:color w:val="0076BD" w:themeColor="accent1"/>
    </w:rPr>
  </w:style>
  <w:style w:type="character" w:styleId="SchwacherVerweis">
    <w:name w:val="Subtle Reference"/>
    <w:basedOn w:val="Absatz-Standardschriftart"/>
    <w:uiPriority w:val="31"/>
    <w:rsid w:val="00AD0322"/>
    <w:rPr>
      <w:smallCaps/>
      <w:color w:val="E2001A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AC30F3"/>
    <w:rPr>
      <w:b/>
      <w:bCs/>
      <w:smallCaps/>
      <w:color w:val="E2001A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AC30F3"/>
    <w:rPr>
      <w:b/>
      <w:bCs/>
      <w:smallCaps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4042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D4042"/>
  </w:style>
  <w:style w:type="paragraph" w:styleId="Fuzeile">
    <w:name w:val="footer"/>
    <w:basedOn w:val="Standard"/>
    <w:link w:val="FuzeileZchn"/>
    <w:uiPriority w:val="99"/>
    <w:unhideWhenUsed/>
    <w:rsid w:val="00ED3B82"/>
    <w:pPr>
      <w:tabs>
        <w:tab w:val="center" w:pos="4513"/>
        <w:tab w:val="right" w:pos="9026"/>
      </w:tabs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sid w:val="00ED3B82"/>
    <w:rPr>
      <w:rFonts w:ascii="Arial" w:hAnsi="Arial"/>
      <w:sz w:val="12"/>
    </w:rPr>
  </w:style>
  <w:style w:type="paragraph" w:customStyle="1" w:styleId="Normalbold">
    <w:name w:val="Normal bold"/>
    <w:basedOn w:val="Standard"/>
    <w:rsid w:val="00625FA9"/>
    <w:rPr>
      <w:rFonts w:ascii="Arial Black" w:hAnsi="Arial Black"/>
      <w:lang w:eastAsia="en-GB"/>
    </w:rPr>
  </w:style>
  <w:style w:type="paragraph" w:customStyle="1" w:styleId="Randtitel">
    <w:name w:val="Randtitel"/>
    <w:basedOn w:val="Standard"/>
    <w:rsid w:val="00313604"/>
    <w:pPr>
      <w:ind w:left="340"/>
      <w:jc w:val="right"/>
    </w:pPr>
    <w:rPr>
      <w:sz w:val="16"/>
      <w:lang w:eastAsia="en-GB"/>
    </w:rPr>
  </w:style>
  <w:style w:type="paragraph" w:customStyle="1" w:styleId="BriefKopffett">
    <w:name w:val="Brief_Kopf_fett"/>
    <w:basedOn w:val="Standard"/>
    <w:next w:val="Standard"/>
    <w:rsid w:val="004C7ECD"/>
    <w:pPr>
      <w:tabs>
        <w:tab w:val="left" w:pos="567"/>
      </w:tabs>
      <w:spacing w:line="200" w:lineRule="exact"/>
    </w:pPr>
    <w:rPr>
      <w:rFonts w:ascii="Arial Black" w:eastAsia="Times New Roman" w:hAnsi="Arial Black"/>
      <w:color w:val="000000"/>
      <w:sz w:val="16"/>
    </w:rPr>
  </w:style>
  <w:style w:type="paragraph" w:customStyle="1" w:styleId="Neutral">
    <w:name w:val="Neutral"/>
    <w:basedOn w:val="Standard"/>
    <w:rsid w:val="00F93792"/>
    <w:pPr>
      <w:spacing w:line="240" w:lineRule="auto"/>
    </w:pPr>
  </w:style>
  <w:style w:type="numbering" w:customStyle="1" w:styleId="NumericList">
    <w:name w:val="NumericList"/>
    <w:basedOn w:val="KeineListe"/>
    <w:uiPriority w:val="99"/>
    <w:rsid w:val="00EC0D5A"/>
    <w:pPr>
      <w:numPr>
        <w:numId w:val="1"/>
      </w:numPr>
    </w:pPr>
  </w:style>
  <w:style w:type="paragraph" w:customStyle="1" w:styleId="MMKopfgross">
    <w:name w:val="MM_Kopf_gross"/>
    <w:basedOn w:val="Standard"/>
    <w:next w:val="Standard"/>
    <w:rsid w:val="004C7ECD"/>
    <w:pPr>
      <w:tabs>
        <w:tab w:val="left" w:pos="567"/>
      </w:tabs>
      <w:spacing w:line="320" w:lineRule="exact"/>
    </w:pPr>
    <w:rPr>
      <w:rFonts w:ascii="Arial Black" w:eastAsia="Times New Roman" w:hAnsi="Arial Black"/>
      <w:color w:val="000000"/>
      <w:sz w:val="32"/>
    </w:rPr>
  </w:style>
  <w:style w:type="paragraph" w:customStyle="1" w:styleId="BriefAnschrift">
    <w:name w:val="Brief_Anschrift"/>
    <w:basedOn w:val="Grundtext"/>
    <w:rsid w:val="0035023A"/>
  </w:style>
  <w:style w:type="paragraph" w:customStyle="1" w:styleId="BriefDatum">
    <w:name w:val="Brief_Datum"/>
    <w:basedOn w:val="Grundtext"/>
    <w:rsid w:val="0035023A"/>
  </w:style>
  <w:style w:type="paragraph" w:customStyle="1" w:styleId="BriefBetreff">
    <w:name w:val="Brief_Betreff"/>
    <w:basedOn w:val="Grundtext"/>
    <w:rsid w:val="00C51119"/>
    <w:pPr>
      <w:spacing w:after="744"/>
    </w:pPr>
    <w:rPr>
      <w:rFonts w:ascii="Arial Black" w:hAnsi="Arial Black"/>
    </w:rPr>
  </w:style>
  <w:style w:type="paragraph" w:customStyle="1" w:styleId="Grundtext">
    <w:name w:val="Grundtext"/>
    <w:link w:val="GrundtextZchn"/>
    <w:qFormat/>
    <w:rsid w:val="00D674C3"/>
    <w:pPr>
      <w:tabs>
        <w:tab w:val="left" w:pos="567"/>
      </w:tabs>
      <w:spacing w:after="0" w:line="248" w:lineRule="exact"/>
    </w:pPr>
    <w:rPr>
      <w:rFonts w:eastAsia="Times New Roman"/>
      <w:color w:val="000000"/>
    </w:rPr>
  </w:style>
  <w:style w:type="paragraph" w:customStyle="1" w:styleId="BriefAnrede">
    <w:name w:val="Brief_Anrede"/>
    <w:basedOn w:val="Grundtext"/>
    <w:next w:val="Grundtext"/>
    <w:rsid w:val="00FA180F"/>
    <w:pPr>
      <w:spacing w:after="248"/>
    </w:pPr>
  </w:style>
  <w:style w:type="character" w:customStyle="1" w:styleId="Grundtextfett">
    <w:name w:val="Grundtext_fett"/>
    <w:basedOn w:val="Absatz-Standardschriftart"/>
    <w:uiPriority w:val="1"/>
    <w:qFormat/>
    <w:rsid w:val="004B2EBB"/>
    <w:rPr>
      <w:rFonts w:ascii="Arial Black" w:hAnsi="Arial Black"/>
    </w:rPr>
  </w:style>
  <w:style w:type="paragraph" w:customStyle="1" w:styleId="BriefGruss">
    <w:name w:val="Brief_Gruss"/>
    <w:basedOn w:val="Grundtext"/>
    <w:next w:val="Grundtext"/>
    <w:rsid w:val="009B7E1A"/>
    <w:pPr>
      <w:spacing w:before="248" w:after="744"/>
    </w:pPr>
  </w:style>
  <w:style w:type="paragraph" w:customStyle="1" w:styleId="ListeBindestrich">
    <w:name w:val="Liste_Bindestrich"/>
    <w:basedOn w:val="Grundtext"/>
    <w:rsid w:val="00C46C75"/>
    <w:pPr>
      <w:numPr>
        <w:numId w:val="2"/>
      </w:numPr>
      <w:contextualSpacing/>
    </w:pPr>
  </w:style>
  <w:style w:type="paragraph" w:customStyle="1" w:styleId="ListePunkt">
    <w:name w:val="Liste_Punkt"/>
    <w:basedOn w:val="Grundtext"/>
    <w:rsid w:val="00B55CBA"/>
    <w:pPr>
      <w:numPr>
        <w:numId w:val="3"/>
      </w:numPr>
      <w:contextualSpacing/>
    </w:pPr>
  </w:style>
  <w:style w:type="paragraph" w:customStyle="1" w:styleId="ListeNummernArabisch">
    <w:name w:val="Liste_Nummern_Arabisch"/>
    <w:basedOn w:val="Grundtext"/>
    <w:rsid w:val="00205619"/>
    <w:pPr>
      <w:numPr>
        <w:numId w:val="4"/>
      </w:numPr>
      <w:spacing w:after="120"/>
    </w:pPr>
  </w:style>
  <w:style w:type="paragraph" w:customStyle="1" w:styleId="ListeNummernRoemisch">
    <w:name w:val="Liste_Nummern_Roemisch"/>
    <w:basedOn w:val="Grundtext"/>
    <w:rsid w:val="00404E06"/>
    <w:pPr>
      <w:numPr>
        <w:numId w:val="5"/>
      </w:numPr>
      <w:contextualSpacing/>
    </w:pPr>
  </w:style>
  <w:style w:type="paragraph" w:customStyle="1" w:styleId="Titel01">
    <w:name w:val="Titel_01"/>
    <w:basedOn w:val="Grundtext"/>
    <w:next w:val="Grundtext"/>
    <w:rsid w:val="0069024B"/>
    <w:pPr>
      <w:spacing w:before="496" w:line="480" w:lineRule="exact"/>
    </w:pPr>
    <w:rPr>
      <w:rFonts w:ascii="Arial Black" w:hAnsi="Arial Black"/>
      <w:sz w:val="48"/>
    </w:rPr>
  </w:style>
  <w:style w:type="paragraph" w:customStyle="1" w:styleId="Titel02">
    <w:name w:val="Titel_02"/>
    <w:basedOn w:val="Grundtext"/>
    <w:next w:val="Grundtext"/>
    <w:rsid w:val="0012336A"/>
    <w:pPr>
      <w:spacing w:before="496" w:line="320" w:lineRule="exact"/>
    </w:pPr>
    <w:rPr>
      <w:rFonts w:ascii="Arial Black" w:hAnsi="Arial Black"/>
      <w:sz w:val="32"/>
    </w:rPr>
  </w:style>
  <w:style w:type="paragraph" w:customStyle="1" w:styleId="Titel03">
    <w:name w:val="Titel_03"/>
    <w:basedOn w:val="Grundtext"/>
    <w:next w:val="Grundtext"/>
    <w:rsid w:val="0012336A"/>
    <w:pPr>
      <w:spacing w:before="248"/>
    </w:pPr>
    <w:rPr>
      <w:rFonts w:ascii="Arial Black" w:hAnsi="Arial Black"/>
    </w:rPr>
  </w:style>
  <w:style w:type="paragraph" w:customStyle="1" w:styleId="Titel01Nummern">
    <w:name w:val="Titel_01_Nummern"/>
    <w:basedOn w:val="Titel01"/>
    <w:next w:val="Grundtext"/>
    <w:rsid w:val="00931B37"/>
  </w:style>
  <w:style w:type="paragraph" w:customStyle="1" w:styleId="Titel02Nummern">
    <w:name w:val="Titel_02_Nummern"/>
    <w:basedOn w:val="Titel02"/>
    <w:next w:val="Grundtext"/>
    <w:rsid w:val="00931B37"/>
  </w:style>
  <w:style w:type="paragraph" w:customStyle="1" w:styleId="Titel03Nummern">
    <w:name w:val="Titel_03_Nummern"/>
    <w:basedOn w:val="Titel03"/>
    <w:next w:val="Grundtext"/>
    <w:rsid w:val="00931B37"/>
  </w:style>
  <w:style w:type="paragraph" w:customStyle="1" w:styleId="Zwischentitel">
    <w:name w:val="Zwischentitel"/>
    <w:basedOn w:val="Grundtext"/>
    <w:next w:val="Grundtext"/>
    <w:rsid w:val="006A330A"/>
    <w:rPr>
      <w:rFonts w:ascii="Arial Black" w:hAnsi="Arial Black"/>
    </w:rPr>
  </w:style>
  <w:style w:type="paragraph" w:customStyle="1" w:styleId="Lead">
    <w:name w:val="Lead"/>
    <w:basedOn w:val="Grundtext"/>
    <w:next w:val="Grundtext"/>
    <w:rsid w:val="00B006F1"/>
    <w:rPr>
      <w:rFonts w:ascii="Arial Black" w:hAnsi="Arial Black"/>
    </w:rPr>
  </w:style>
  <w:style w:type="paragraph" w:customStyle="1" w:styleId="InhaltsverzeichnisH01">
    <w:name w:val="Inhaltsverzeichnis_H01"/>
    <w:basedOn w:val="Grundtext"/>
    <w:rsid w:val="006A330A"/>
    <w:pPr>
      <w:tabs>
        <w:tab w:val="right" w:pos="8505"/>
      </w:tabs>
      <w:spacing w:before="248"/>
    </w:pPr>
    <w:rPr>
      <w:rFonts w:ascii="Arial Black" w:hAnsi="Arial Black"/>
    </w:rPr>
  </w:style>
  <w:style w:type="paragraph" w:customStyle="1" w:styleId="InhaltsverzeichnisH02">
    <w:name w:val="Inhaltsverzeichnis_H02"/>
    <w:basedOn w:val="Grundtext"/>
    <w:rsid w:val="006A330A"/>
    <w:pPr>
      <w:tabs>
        <w:tab w:val="right" w:pos="8505"/>
      </w:tabs>
    </w:pPr>
  </w:style>
  <w:style w:type="paragraph" w:customStyle="1" w:styleId="InhaltsverzeichnisH03">
    <w:name w:val="Inhaltsverzeichnis_H03"/>
    <w:basedOn w:val="Grundtext"/>
    <w:rsid w:val="006A330A"/>
    <w:pPr>
      <w:tabs>
        <w:tab w:val="right" w:pos="8505"/>
      </w:tabs>
    </w:pPr>
  </w:style>
  <w:style w:type="paragraph" w:customStyle="1" w:styleId="TitelblattOberzeilefett">
    <w:name w:val="Titelblatt_Oberzeile_fett"/>
    <w:basedOn w:val="Grundtext"/>
    <w:next w:val="Grundtext"/>
    <w:rsid w:val="006A330A"/>
    <w:rPr>
      <w:rFonts w:ascii="Arial Black" w:hAnsi="Arial Black"/>
    </w:rPr>
  </w:style>
  <w:style w:type="paragraph" w:customStyle="1" w:styleId="TitelblattTitelGross">
    <w:name w:val="Titelblatt_Titel_Gross"/>
    <w:basedOn w:val="Grundtext"/>
    <w:next w:val="Grundtext"/>
    <w:rsid w:val="008C3572"/>
    <w:pPr>
      <w:spacing w:line="1440" w:lineRule="exact"/>
    </w:pPr>
    <w:rPr>
      <w:rFonts w:ascii="Arial Black" w:hAnsi="Arial Black"/>
      <w:sz w:val="144"/>
    </w:rPr>
  </w:style>
  <w:style w:type="paragraph" w:customStyle="1" w:styleId="TitelblattTitelZusatz">
    <w:name w:val="Titelblatt_Titel_Zusatz"/>
    <w:basedOn w:val="Grundtext"/>
    <w:next w:val="Grundtext"/>
    <w:rsid w:val="006A330A"/>
    <w:pPr>
      <w:spacing w:line="480" w:lineRule="exact"/>
    </w:pPr>
    <w:rPr>
      <w:rFonts w:ascii="Arial Black" w:hAnsi="Arial Black"/>
      <w:sz w:val="48"/>
    </w:rPr>
  </w:style>
  <w:style w:type="paragraph" w:customStyle="1" w:styleId="TabelleHeader">
    <w:name w:val="Tabelle_Header"/>
    <w:basedOn w:val="Grundtext"/>
    <w:next w:val="TabelleZelle"/>
    <w:rsid w:val="006A330A"/>
    <w:pPr>
      <w:spacing w:line="480" w:lineRule="exact"/>
    </w:pPr>
    <w:rPr>
      <w:rFonts w:ascii="Arial Black" w:hAnsi="Arial Black"/>
    </w:rPr>
  </w:style>
  <w:style w:type="paragraph" w:customStyle="1" w:styleId="TabelleZelle">
    <w:name w:val="Tabelle_Zelle"/>
    <w:basedOn w:val="Grundtext"/>
    <w:rsid w:val="00990EE5"/>
  </w:style>
  <w:style w:type="paragraph" w:customStyle="1" w:styleId="TabelleZellefett">
    <w:name w:val="Tabelle_Zelle_fett"/>
    <w:basedOn w:val="TabelleZelle"/>
    <w:rsid w:val="000741EA"/>
    <w:rPr>
      <w:rFonts w:ascii="Arial Black" w:hAnsi="Arial Black"/>
    </w:rPr>
  </w:style>
  <w:style w:type="paragraph" w:customStyle="1" w:styleId="Tabelleberschrift">
    <w:name w:val="Tabelle_Überschrift"/>
    <w:basedOn w:val="TabelleZellefett"/>
    <w:next w:val="Grundtext"/>
    <w:rsid w:val="00B51B63"/>
    <w:pPr>
      <w:numPr>
        <w:numId w:val="6"/>
      </w:numPr>
      <w:tabs>
        <w:tab w:val="left" w:pos="369"/>
      </w:tabs>
    </w:pPr>
  </w:style>
  <w:style w:type="paragraph" w:customStyle="1" w:styleId="AntragListeAlphabetisch">
    <w:name w:val="Antrag_Liste_Alphabetisch"/>
    <w:basedOn w:val="Grundtext"/>
    <w:rsid w:val="00012506"/>
    <w:pPr>
      <w:numPr>
        <w:numId w:val="7"/>
      </w:numPr>
    </w:pPr>
  </w:style>
  <w:style w:type="paragraph" w:customStyle="1" w:styleId="AntragListeRoemisch">
    <w:name w:val="Antrag_Liste_Roemisch"/>
    <w:basedOn w:val="Grundtext"/>
    <w:rsid w:val="00012506"/>
    <w:pPr>
      <w:numPr>
        <w:numId w:val="8"/>
      </w:numPr>
    </w:pPr>
  </w:style>
  <w:style w:type="paragraph" w:customStyle="1" w:styleId="Titel0216pt">
    <w:name w:val="Titel_02_16pt"/>
    <w:basedOn w:val="Titel02"/>
    <w:rsid w:val="0012336A"/>
  </w:style>
  <w:style w:type="paragraph" w:customStyle="1" w:styleId="GDberschrift2ohneNrLinks075cmNach0ptZeilen">
    <w:name w:val="GD_Überschrift2_ohneNr + Links:  0.75 cm Nach:  0 pt Zeilen..."/>
    <w:basedOn w:val="Gruformel"/>
    <w:rsid w:val="0007008B"/>
    <w:pPr>
      <w:spacing w:line="360" w:lineRule="auto"/>
      <w:ind w:left="0" w:right="425"/>
    </w:pPr>
    <w:rPr>
      <w:rFonts w:ascii="Arial Black" w:hAnsi="Arial Black"/>
      <w:sz w:val="32"/>
    </w:rPr>
  </w:style>
  <w:style w:type="paragraph" w:styleId="Gruformel">
    <w:name w:val="Closing"/>
    <w:basedOn w:val="Standard"/>
    <w:link w:val="GruformelZchn"/>
    <w:uiPriority w:val="99"/>
    <w:semiHidden/>
    <w:unhideWhenUsed/>
    <w:rsid w:val="0096202A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96202A"/>
    <w:rPr>
      <w:rFonts w:ascii="Arial" w:hAnsi="Arial"/>
      <w:sz w:val="21"/>
    </w:rPr>
  </w:style>
  <w:style w:type="paragraph" w:customStyle="1" w:styleId="Titel04">
    <w:name w:val="Titel_04"/>
    <w:basedOn w:val="Titel03"/>
    <w:next w:val="Grundtext"/>
    <w:rsid w:val="0012336A"/>
  </w:style>
  <w:style w:type="numbering" w:customStyle="1" w:styleId="ListeNummernArabischEinfach">
    <w:name w:val="Liste_Nummern_ArabischEinfach"/>
    <w:uiPriority w:val="99"/>
    <w:rsid w:val="00990EE5"/>
    <w:pPr>
      <w:numPr>
        <w:numId w:val="9"/>
      </w:numPr>
    </w:pPr>
  </w:style>
  <w:style w:type="table" w:styleId="Tabellenraster">
    <w:name w:val="Table Grid"/>
    <w:basedOn w:val="NormaleTabelle"/>
    <w:uiPriority w:val="59"/>
    <w:rsid w:val="0020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andtitelmitTextbox">
    <w:name w:val="Randtitel mit Textbox"/>
    <w:basedOn w:val="Randtitel"/>
    <w:rsid w:val="00C4314E"/>
    <w:pPr>
      <w:framePr w:w="1786" w:hSpace="142" w:wrap="around" w:vAnchor="text" w:hAnchor="page" w:y="1" w:anchorLock="1"/>
    </w:pPr>
  </w:style>
  <w:style w:type="paragraph" w:customStyle="1" w:styleId="BriefKopf">
    <w:name w:val="Brief_Kopf"/>
    <w:basedOn w:val="Standard"/>
    <w:rsid w:val="00ED616F"/>
    <w:pPr>
      <w:tabs>
        <w:tab w:val="left" w:pos="567"/>
      </w:tabs>
      <w:spacing w:line="200" w:lineRule="exact"/>
    </w:pPr>
    <w:rPr>
      <w:sz w:val="16"/>
    </w:rPr>
  </w:style>
  <w:style w:type="paragraph" w:customStyle="1" w:styleId="ListeDispositiv">
    <w:name w:val="Liste_Dispositiv"/>
    <w:basedOn w:val="Grundtext"/>
    <w:rsid w:val="00D569E4"/>
    <w:pPr>
      <w:numPr>
        <w:numId w:val="11"/>
      </w:numPr>
      <w:spacing w:after="248"/>
    </w:pPr>
  </w:style>
  <w:style w:type="paragraph" w:styleId="Listenabsatz">
    <w:name w:val="List Paragraph"/>
    <w:basedOn w:val="Standard"/>
    <w:uiPriority w:val="34"/>
    <w:qFormat/>
    <w:rsid w:val="00096DB4"/>
    <w:pPr>
      <w:ind w:left="720"/>
      <w:contextualSpacing/>
    </w:pPr>
  </w:style>
  <w:style w:type="paragraph" w:customStyle="1" w:styleId="BeilagenListe">
    <w:name w:val="Beilagen_Liste"/>
    <w:basedOn w:val="Grundtext"/>
    <w:rsid w:val="00A2042D"/>
    <w:pPr>
      <w:numPr>
        <w:numId w:val="12"/>
      </w:numPr>
      <w:spacing w:line="240" w:lineRule="auto"/>
    </w:pPr>
  </w:style>
  <w:style w:type="paragraph" w:customStyle="1" w:styleId="Grundtextneutral">
    <w:name w:val="Grundtext_neutral"/>
    <w:basedOn w:val="Grundtext"/>
    <w:rsid w:val="00996A90"/>
    <w:pPr>
      <w:tabs>
        <w:tab w:val="clear" w:pos="567"/>
      </w:tabs>
      <w:spacing w:line="240" w:lineRule="auto"/>
    </w:pPr>
  </w:style>
  <w:style w:type="table" w:customStyle="1" w:styleId="Grundtabelle">
    <w:name w:val="Grundtabelle"/>
    <w:basedOn w:val="NormaleTabelle"/>
    <w:uiPriority w:val="99"/>
    <w:rsid w:val="006164EA"/>
    <w:pPr>
      <w:spacing w:after="0" w:line="200" w:lineRule="exact"/>
    </w:pPr>
    <w:rPr>
      <w:sz w:val="16"/>
      <w:lang w:eastAsia="de-CH"/>
    </w:rPr>
    <w:tblPr>
      <w:tblStyleRowBandSize w:val="1"/>
      <w:tblCellMar>
        <w:top w:w="57" w:type="dxa"/>
        <w:left w:w="0" w:type="dxa"/>
        <w:bottom w:w="57" w:type="dxa"/>
        <w:right w:w="28" w:type="dxa"/>
      </w:tblCellMar>
    </w:tblPr>
    <w:tblStylePr w:type="firstRow">
      <w:rPr>
        <w:rFonts w:ascii="Arial" w:hAnsi="Arial"/>
        <w:sz w:val="16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HelveticaNeueLT Std Blk" w:hAnsi="HelveticaNeueLT Std Blk"/>
        <w:b w:val="0"/>
        <w:color w:val="000000" w:themeColor="text1"/>
        <w:sz w:val="16"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paragraph" w:customStyle="1" w:styleId="TabelleStandardlinksbndig">
    <w:name w:val="Tabelle Standard linksbündig"/>
    <w:basedOn w:val="Standard"/>
    <w:rsid w:val="004653F0"/>
    <w:pPr>
      <w:ind w:right="227"/>
    </w:pPr>
  </w:style>
  <w:style w:type="paragraph" w:customStyle="1" w:styleId="TabelleStandardrechtsbndig">
    <w:name w:val="Tabelle Standard rechtsbündig"/>
    <w:basedOn w:val="Standard"/>
    <w:rsid w:val="004653F0"/>
    <w:pPr>
      <w:ind w:left="227"/>
      <w:jc w:val="right"/>
    </w:pPr>
  </w:style>
  <w:style w:type="paragraph" w:customStyle="1" w:styleId="Tabellekleinlinksbndig">
    <w:name w:val="Tabelle klein linksbündig"/>
    <w:basedOn w:val="TabelleStandardlinksbndig"/>
    <w:rsid w:val="00D2015C"/>
    <w:pPr>
      <w:spacing w:line="200" w:lineRule="exact"/>
    </w:pPr>
    <w:rPr>
      <w:sz w:val="16"/>
    </w:rPr>
  </w:style>
  <w:style w:type="paragraph" w:customStyle="1" w:styleId="Tabellekleinrechtsbndig">
    <w:name w:val="Tabelle klein rechtsbündig"/>
    <w:basedOn w:val="TabelleStandardrechtsbndig"/>
    <w:rsid w:val="004653F0"/>
    <w:pPr>
      <w:spacing w:line="200" w:lineRule="exact"/>
    </w:pPr>
    <w:rPr>
      <w:sz w:val="16"/>
    </w:rPr>
  </w:style>
  <w:style w:type="character" w:customStyle="1" w:styleId="Tabellefett">
    <w:name w:val="Tabelle fett"/>
    <w:basedOn w:val="Absatz-Standardschriftart"/>
    <w:uiPriority w:val="1"/>
    <w:rsid w:val="004653F0"/>
    <w:rPr>
      <w:rFonts w:ascii="Arial Black" w:hAnsi="Arial Black"/>
    </w:rPr>
  </w:style>
  <w:style w:type="table" w:customStyle="1" w:styleId="HelleListe1">
    <w:name w:val="Helle Liste1"/>
    <w:basedOn w:val="NormaleTabelle"/>
    <w:uiPriority w:val="61"/>
    <w:rsid w:val="006164E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Schattierung-Akzent11">
    <w:name w:val="Helle Schattierung - Akzent 11"/>
    <w:basedOn w:val="NormaleTabelle"/>
    <w:uiPriority w:val="60"/>
    <w:rsid w:val="006164EA"/>
    <w:pPr>
      <w:spacing w:after="0" w:line="240" w:lineRule="auto"/>
    </w:pPr>
    <w:rPr>
      <w:color w:val="00588D" w:themeColor="accent1" w:themeShade="BF"/>
    </w:rPr>
    <w:tblPr>
      <w:tblStyleRowBandSize w:val="1"/>
      <w:tblStyleColBandSize w:val="1"/>
      <w:tblBorders>
        <w:top w:val="single" w:sz="8" w:space="0" w:color="0076BD" w:themeColor="accent1"/>
        <w:bottom w:val="single" w:sz="8" w:space="0" w:color="0076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</w:style>
  <w:style w:type="table" w:customStyle="1" w:styleId="HelleSchattierung1">
    <w:name w:val="Helle Schattierung1"/>
    <w:basedOn w:val="NormaleTabelle"/>
    <w:uiPriority w:val="60"/>
    <w:rsid w:val="006164E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raktandumTitel">
    <w:name w:val="Traktandum Titel"/>
    <w:basedOn w:val="ListeNummernArabisch"/>
    <w:next w:val="TraktandumText"/>
    <w:rsid w:val="00644A2A"/>
    <w:pPr>
      <w:numPr>
        <w:numId w:val="13"/>
      </w:numPr>
      <w:tabs>
        <w:tab w:val="left" w:pos="567"/>
      </w:tabs>
    </w:pPr>
  </w:style>
  <w:style w:type="paragraph" w:customStyle="1" w:styleId="TraktandumText">
    <w:name w:val="Traktandum Text"/>
    <w:basedOn w:val="Grundtext"/>
    <w:rsid w:val="00A2130B"/>
    <w:pPr>
      <w:ind w:left="567"/>
    </w:pPr>
  </w:style>
  <w:style w:type="paragraph" w:customStyle="1" w:styleId="ListeDispositivAlphabetisch">
    <w:name w:val="Liste_Dispositiv_Alphabetisch"/>
    <w:basedOn w:val="Grundtext"/>
    <w:rsid w:val="00257D83"/>
    <w:pPr>
      <w:numPr>
        <w:numId w:val="14"/>
      </w:numPr>
      <w:spacing w:after="120"/>
    </w:pPr>
  </w:style>
  <w:style w:type="paragraph" w:customStyle="1" w:styleId="ListeMitteilungAnAlphabetisch">
    <w:name w:val="Liste_MitteilungAn_Alphabetisch"/>
    <w:basedOn w:val="Grundtext"/>
    <w:rsid w:val="006F06D8"/>
    <w:pPr>
      <w:numPr>
        <w:numId w:val="15"/>
      </w:numPr>
    </w:pPr>
  </w:style>
  <w:style w:type="paragraph" w:customStyle="1" w:styleId="WeisungTitelArabisch">
    <w:name w:val="Weisung_Titel_Arabisch"/>
    <w:basedOn w:val="Grundtext"/>
    <w:next w:val="WeisungText"/>
    <w:rsid w:val="00B059C4"/>
    <w:pPr>
      <w:numPr>
        <w:numId w:val="16"/>
      </w:numPr>
    </w:pPr>
    <w:rPr>
      <w:rFonts w:ascii="Arial Black" w:hAnsi="Arial Black"/>
    </w:rPr>
  </w:style>
  <w:style w:type="paragraph" w:customStyle="1" w:styleId="WeisungText">
    <w:name w:val="Weisung_Text"/>
    <w:basedOn w:val="Grundtext"/>
    <w:rsid w:val="00CF6375"/>
    <w:pPr>
      <w:numPr>
        <w:ilvl w:val="1"/>
        <w:numId w:val="16"/>
      </w:numPr>
    </w:pPr>
  </w:style>
  <w:style w:type="paragraph" w:customStyle="1" w:styleId="ListeDispositivNummern">
    <w:name w:val="Liste_Dispositiv_Nummern"/>
    <w:basedOn w:val="ListeDispositiv"/>
    <w:rsid w:val="001546E5"/>
    <w:pPr>
      <w:numPr>
        <w:numId w:val="18"/>
      </w:numPr>
    </w:pPr>
  </w:style>
  <w:style w:type="numbering" w:customStyle="1" w:styleId="Formatvorlage1">
    <w:name w:val="Formatvorlage1"/>
    <w:uiPriority w:val="99"/>
    <w:rsid w:val="001546E5"/>
    <w:pPr>
      <w:numPr>
        <w:numId w:val="17"/>
      </w:numPr>
    </w:pPr>
  </w:style>
  <w:style w:type="paragraph" w:customStyle="1" w:styleId="TitelVerfuegung">
    <w:name w:val="Titel_Verfuegung"/>
    <w:basedOn w:val="Grundtext"/>
    <w:next w:val="Grundtext"/>
    <w:rsid w:val="00A57D69"/>
    <w:pPr>
      <w:numPr>
        <w:numId w:val="19"/>
      </w:numPr>
    </w:pPr>
    <w:rPr>
      <w:rFonts w:ascii="Arial Black" w:hAnsi="Arial Black"/>
    </w:rPr>
  </w:style>
  <w:style w:type="paragraph" w:customStyle="1" w:styleId="NummerierungVerfuegung1">
    <w:name w:val="Nummerierung_Verfuegung_1"/>
    <w:basedOn w:val="Grundtext"/>
    <w:rsid w:val="00456BBA"/>
    <w:pPr>
      <w:numPr>
        <w:ilvl w:val="1"/>
        <w:numId w:val="19"/>
      </w:numPr>
    </w:pPr>
  </w:style>
  <w:style w:type="paragraph" w:customStyle="1" w:styleId="NummerierungVerfuegung2">
    <w:name w:val="Nummerierung_Verfuegung_2"/>
    <w:basedOn w:val="Grundtext"/>
    <w:rsid w:val="00456BBA"/>
    <w:pPr>
      <w:numPr>
        <w:ilvl w:val="2"/>
        <w:numId w:val="19"/>
      </w:numPr>
    </w:pPr>
  </w:style>
  <w:style w:type="paragraph" w:customStyle="1" w:styleId="berschrift1Gross">
    <w:name w:val="Überschrift 1 Gross"/>
    <w:basedOn w:val="berschrift1"/>
    <w:next w:val="Standard"/>
    <w:rsid w:val="00F61F5B"/>
    <w:pPr>
      <w:tabs>
        <w:tab w:val="clear" w:pos="567"/>
        <w:tab w:val="left" w:pos="992"/>
      </w:tabs>
      <w:ind w:left="992" w:hanging="992"/>
    </w:pPr>
    <w:rPr>
      <w:sz w:val="52"/>
    </w:rPr>
  </w:style>
  <w:style w:type="paragraph" w:customStyle="1" w:styleId="ListeBindestrichEbene4">
    <w:name w:val="Liste_Bindestrich_Ebene_4"/>
    <w:basedOn w:val="ListeBindestrich"/>
    <w:rsid w:val="00BD1B96"/>
    <w:pPr>
      <w:numPr>
        <w:ilvl w:val="3"/>
      </w:numPr>
    </w:pPr>
  </w:style>
  <w:style w:type="paragraph" w:customStyle="1" w:styleId="ListeNummernArabischEbene4">
    <w:name w:val="Liste_Nummern_Arabisch_Ebene_4"/>
    <w:basedOn w:val="ListeNummernArabisch"/>
    <w:rsid w:val="00A51738"/>
    <w:pPr>
      <w:numPr>
        <w:ilvl w:val="3"/>
      </w:numPr>
    </w:pPr>
  </w:style>
  <w:style w:type="paragraph" w:customStyle="1" w:styleId="ListeNummernRoemischEbene4">
    <w:name w:val="Liste_Nummern_Roemisch_Ebene_4"/>
    <w:basedOn w:val="ListeNummernRoemisch"/>
    <w:rsid w:val="00A51738"/>
    <w:pPr>
      <w:numPr>
        <w:ilvl w:val="3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55B01"/>
    <w:pPr>
      <w:spacing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5B0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455D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455DB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455DB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55D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55DB"/>
    <w:rPr>
      <w:rFonts w:ascii="Arial" w:hAnsi="Arial"/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35199A"/>
    <w:rPr>
      <w:color w:val="808080"/>
    </w:rPr>
  </w:style>
  <w:style w:type="character" w:customStyle="1" w:styleId="Formatvorlage2">
    <w:name w:val="Formatvorlage2"/>
    <w:basedOn w:val="Absatz-Standardschriftart"/>
    <w:uiPriority w:val="1"/>
    <w:rsid w:val="0035199A"/>
    <w:rPr>
      <w:rFonts w:ascii="Arial" w:hAnsi="Arial"/>
      <w:color w:val="000000" w:themeColor="text1"/>
      <w:sz w:val="18"/>
    </w:rPr>
  </w:style>
  <w:style w:type="character" w:customStyle="1" w:styleId="VorlageFormular">
    <w:name w:val="Vorlage Formular"/>
    <w:basedOn w:val="Absatz-Standardschriftart"/>
    <w:uiPriority w:val="1"/>
    <w:rsid w:val="00CE3F37"/>
    <w:rPr>
      <w:rFonts w:ascii="Arial" w:hAnsi="Arial"/>
      <w:color w:val="A90013" w:themeColor="accent2" w:themeShade="BF"/>
      <w:sz w:val="18"/>
    </w:rPr>
  </w:style>
  <w:style w:type="paragraph" w:customStyle="1" w:styleId="Default">
    <w:name w:val="Default"/>
    <w:rsid w:val="00433774"/>
    <w:pPr>
      <w:autoSpaceDE w:val="0"/>
      <w:autoSpaceDN w:val="0"/>
      <w:adjustRightInd w:val="0"/>
      <w:spacing w:after="0" w:line="240" w:lineRule="auto"/>
    </w:pPr>
    <w:rPr>
      <w:rFonts w:ascii="HelveticaNeueLT Std Blk" w:hAnsi="HelveticaNeueLT Std Blk" w:cs="HelveticaNeueLT Std Blk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45321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321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334EE3"/>
    <w:pPr>
      <w:spacing w:after="0" w:line="240" w:lineRule="auto"/>
    </w:pPr>
  </w:style>
  <w:style w:type="table" w:styleId="TabellemithellemGitternetz">
    <w:name w:val="Grid Table Light"/>
    <w:basedOn w:val="NormaleTabelle"/>
    <w:uiPriority w:val="40"/>
    <w:rsid w:val="006D64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GrundtextZchn">
    <w:name w:val="Grundtext Zchn"/>
    <w:basedOn w:val="Absatz-Standardschriftart"/>
    <w:link w:val="Grundtext"/>
    <w:rsid w:val="00D674C3"/>
    <w:rPr>
      <w:rFonts w:eastAsia="Times New Roman"/>
      <w:color w:val="000000"/>
    </w:rPr>
  </w:style>
  <w:style w:type="paragraph" w:customStyle="1" w:styleId="Titel1MD">
    <w:name w:val="Titel 1 MD"/>
    <w:basedOn w:val="Grundtext"/>
    <w:link w:val="Titel1MDZchn"/>
    <w:qFormat/>
    <w:rsid w:val="00777EE2"/>
    <w:pPr>
      <w:numPr>
        <w:numId w:val="39"/>
      </w:numPr>
      <w:tabs>
        <w:tab w:val="left" w:pos="1843"/>
      </w:tabs>
      <w:spacing w:before="480" w:after="120" w:line="264" w:lineRule="auto"/>
      <w:ind w:left="397" w:hanging="397"/>
      <w:jc w:val="both"/>
    </w:pPr>
    <w:rPr>
      <w:rFonts w:ascii="Arial Black" w:hAnsi="Arial Black"/>
      <w:color w:val="000000" w:themeColor="text1"/>
      <w:sz w:val="28"/>
      <w:szCs w:val="28"/>
    </w:rPr>
  </w:style>
  <w:style w:type="character" w:customStyle="1" w:styleId="Titel1MDZchn">
    <w:name w:val="Titel 1 MD Zchn"/>
    <w:basedOn w:val="GrundtextZchn"/>
    <w:link w:val="Titel1MD"/>
    <w:rsid w:val="00777EE2"/>
    <w:rPr>
      <w:rFonts w:ascii="Arial Black" w:eastAsia="Times New Roman" w:hAnsi="Arial Black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image" Target="media/image3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mailto:hr@vd.zh.ch" TargetMode="Externa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image" Target="media/image2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header" Target="header2.xml"/><Relationship Id="rId10" Type="http://schemas.openxmlformats.org/officeDocument/2006/relationships/styles" Target="styl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214lua\AppData\Local\Temp\46dbb1df-f421-4589-9d5f-eceb8920bef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D4F7F513954294A3670564F5CB91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2CAFE25-A957-4EA2-8DB4-C436981128B2}"/>
      </w:docPartPr>
      <w:docPartBody>
        <w:p w:rsidR="00722FB7" w:rsidRDefault="00474427" w:rsidP="00474427">
          <w:pPr>
            <w:pStyle w:val="E9D4F7F513954294A3670564F5CB91121"/>
          </w:pPr>
          <w:r w:rsidRPr="007B1655">
            <w:rPr>
              <w:rStyle w:val="Platzhaltertext"/>
            </w:rPr>
            <w:t>Vor- und Nachname</w:t>
          </w:r>
        </w:p>
      </w:docPartBody>
    </w:docPart>
    <w:docPart>
      <w:docPartPr>
        <w:name w:val="BE90003F78C34049A3BA1AF6E6CEA73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A1B6F79-1C45-4C57-A8FD-FD122EE7CFC5}"/>
      </w:docPartPr>
      <w:docPartBody>
        <w:p w:rsidR="00722FB7" w:rsidRDefault="00474427" w:rsidP="00474427">
          <w:pPr>
            <w:pStyle w:val="BE90003F78C34049A3BA1AF6E6CEA7361"/>
          </w:pPr>
          <w:r>
            <w:rPr>
              <w:rStyle w:val="Platzhaltertext"/>
            </w:rPr>
            <w:t>Personalnummer</w:t>
          </w:r>
        </w:p>
      </w:docPartBody>
    </w:docPart>
    <w:docPart>
      <w:docPartPr>
        <w:name w:val="1AB9CE3D21E547558004894C440DD16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2BD1A66-B612-4D6C-98FC-19BD3DB7725B}"/>
      </w:docPartPr>
      <w:docPartBody>
        <w:p w:rsidR="00722FB7" w:rsidRDefault="00474427" w:rsidP="00474427">
          <w:pPr>
            <w:pStyle w:val="1AB9CE3D21E547558004894C440DD1681"/>
          </w:pPr>
          <w:r>
            <w:rPr>
              <w:rStyle w:val="Platzhaltertext"/>
            </w:rPr>
            <w:t>Funktion</w:t>
          </w:r>
        </w:p>
      </w:docPartBody>
    </w:docPart>
    <w:docPart>
      <w:docPartPr>
        <w:name w:val="99E0EB8EE80A41A6A50A825E9DA2E49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C61AAFD-70E7-404E-AC22-029F2B4ACDF8}"/>
      </w:docPartPr>
      <w:docPartBody>
        <w:p w:rsidR="00722FB7" w:rsidRDefault="00474427" w:rsidP="00474427">
          <w:pPr>
            <w:pStyle w:val="99E0EB8EE80A41A6A50A825E9DA2E4901"/>
          </w:pPr>
          <w:r>
            <w:rPr>
              <w:rStyle w:val="Platzhaltertext"/>
            </w:rPr>
            <w:t>Organisationseinheit</w:t>
          </w:r>
        </w:p>
      </w:docPartBody>
    </w:docPart>
    <w:docPart>
      <w:docPartPr>
        <w:name w:val="111AEDFC5D75484CA775D522AEA659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E27858-B329-4FDB-986A-4200C7902A55}"/>
      </w:docPartPr>
      <w:docPartBody>
        <w:p w:rsidR="00722FB7" w:rsidRDefault="00474427" w:rsidP="00474427">
          <w:pPr>
            <w:pStyle w:val="111AEDFC5D75484CA775D522AEA659BD1"/>
          </w:pPr>
          <w:r>
            <w:rPr>
              <w:rStyle w:val="Platzhaltertext"/>
            </w:rPr>
            <w:t>Vor- und Nachname Vorgesetzte/r</w:t>
          </w:r>
        </w:p>
      </w:docPartBody>
    </w:docPart>
    <w:docPart>
      <w:docPartPr>
        <w:name w:val="2FAF77FB34F549B3B5DDACE630C75F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F3B11E5-ED04-4D33-959D-E46BE077BB6A}"/>
      </w:docPartPr>
      <w:docPartBody>
        <w:p w:rsidR="00722FB7" w:rsidRDefault="00474427" w:rsidP="00474427">
          <w:pPr>
            <w:pStyle w:val="2FAF77FB34F549B3B5DDACE630C75F401"/>
          </w:pPr>
          <w:r>
            <w:rPr>
              <w:rStyle w:val="Platzhaltertext"/>
            </w:rPr>
            <w:t>Personalnummer Vorgesetzte/r</w:t>
          </w:r>
        </w:p>
      </w:docPartBody>
    </w:docPart>
    <w:docPart>
      <w:docPartPr>
        <w:name w:val="13D9264CC9164A9E976948BC9396858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8B5FE9-DEC9-4B22-9EC0-CBC035A4268C}"/>
      </w:docPartPr>
      <w:docPartBody>
        <w:p w:rsidR="00722FB7" w:rsidRDefault="00474427" w:rsidP="00474427">
          <w:pPr>
            <w:pStyle w:val="13D9264CC9164A9E976948BC939685861"/>
          </w:pPr>
          <w:r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59340B5617DA409CBA885BD72E32B9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D38C32-4209-4FE2-BBA5-FE69B019F3C5}"/>
      </w:docPartPr>
      <w:docPartBody>
        <w:p w:rsidR="00722FB7" w:rsidRDefault="00474427" w:rsidP="00474427">
          <w:pPr>
            <w:pStyle w:val="59340B5617DA409CBA885BD72E32B9201"/>
          </w:pPr>
          <w:r w:rsidRPr="002205BF"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5D563D3C40324C75986540AB8D88615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46E5B57-7762-41FB-97CE-3A0A20A1E372}"/>
      </w:docPartPr>
      <w:docPartBody>
        <w:p w:rsidR="00722FB7" w:rsidRDefault="00474427" w:rsidP="00474427">
          <w:pPr>
            <w:pStyle w:val="5D563D3C40324C75986540AB8D8861521"/>
          </w:pPr>
          <w:r w:rsidRPr="00880FAE"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4E92C4B1DE3F48E79E8F1C3488E31A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0AD3016-24D4-43AE-9D4C-006CFFD94B2F}"/>
      </w:docPartPr>
      <w:docPartBody>
        <w:p w:rsidR="00722FB7" w:rsidRDefault="00474427" w:rsidP="00474427">
          <w:pPr>
            <w:pStyle w:val="4E92C4B1DE3F48E79E8F1C3488E31A3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1C850EA2880437780F2D264505AB3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A5CD29-2689-48BE-AA7F-4673E7F5B104}"/>
      </w:docPartPr>
      <w:docPartBody>
        <w:p w:rsidR="00722FB7" w:rsidRDefault="00474427" w:rsidP="00474427">
          <w:pPr>
            <w:pStyle w:val="51C850EA2880437780F2D264505AB36A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5FD809729B2476C9DFFEFF37A822E7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A626B64-F535-4C7D-9A09-BC19EDF5EF98}"/>
      </w:docPartPr>
      <w:docPartBody>
        <w:p w:rsidR="00722FB7" w:rsidRDefault="00474427" w:rsidP="00474427">
          <w:pPr>
            <w:pStyle w:val="55FD809729B2476C9DFFEFF37A822E7D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21F9DE4366BC4EE888CDEE4DCF6539B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B2F7E8-D469-4B40-850C-8A5ECFC95EFF}"/>
      </w:docPartPr>
      <w:docPartBody>
        <w:p w:rsidR="00722FB7" w:rsidRDefault="00474427" w:rsidP="00474427">
          <w:pPr>
            <w:pStyle w:val="21F9DE4366BC4EE888CDEE4DCF6539B8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DA274EC85AE46CDAEE55F8FC081D9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D6C277-C75A-47AE-9745-6E3B87A5E993}"/>
      </w:docPartPr>
      <w:docPartBody>
        <w:p w:rsidR="00722FB7" w:rsidRDefault="00474427" w:rsidP="00474427">
          <w:pPr>
            <w:pStyle w:val="8DA274EC85AE46CDAEE55F8FC081D97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33A9B71BA7E4FF98326C6155384BC0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73C218C-8484-4F70-8F70-52E77B58A777}"/>
      </w:docPartPr>
      <w:docPartBody>
        <w:p w:rsidR="00722FB7" w:rsidRDefault="00474427" w:rsidP="00474427">
          <w:pPr>
            <w:pStyle w:val="A33A9B71BA7E4FF98326C6155384BC0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9CFAE6BBDB24F1EB6350B88E60B8CE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643116E-E51A-4AE0-85D4-6C7906DB3CE7}"/>
      </w:docPartPr>
      <w:docPartBody>
        <w:p w:rsidR="00722FB7" w:rsidRDefault="00474427" w:rsidP="00474427">
          <w:pPr>
            <w:pStyle w:val="79CFAE6BBDB24F1EB6350B88E60B8CE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4B6B26EE26C4784A9ED807C7EBC27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BEFD123-F978-4560-91F0-D54454F2AED4}"/>
      </w:docPartPr>
      <w:docPartBody>
        <w:p w:rsidR="00722FB7" w:rsidRDefault="00474427" w:rsidP="00474427">
          <w:pPr>
            <w:pStyle w:val="54B6B26EE26C4784A9ED807C7EBC2780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66D68240E8A54DFB8DC7CA5EF64DAB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0E48EF3-BE20-46D4-BDB5-CB18072ACBE1}"/>
      </w:docPartPr>
      <w:docPartBody>
        <w:p w:rsidR="00722FB7" w:rsidRDefault="00474427" w:rsidP="00474427">
          <w:pPr>
            <w:pStyle w:val="66D68240E8A54DFB8DC7CA5EF64DAB7F1"/>
          </w:pPr>
          <w:r w:rsidRPr="00F427AA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946070A287AE4450A49AA5889EAF9D2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BFB6B6F-CAA4-4DD9-9158-45FD59E74F1C}"/>
      </w:docPartPr>
      <w:docPartBody>
        <w:p w:rsidR="00722FB7" w:rsidRDefault="00474427" w:rsidP="00474427">
          <w:pPr>
            <w:pStyle w:val="946070A287AE4450A49AA5889EAF9D23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07FD9CBF4354142816E33D67ADD742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C0A5711-C5A2-45B0-AC3C-28549B3042FD}"/>
      </w:docPartPr>
      <w:docPartBody>
        <w:p w:rsidR="00722FB7" w:rsidRDefault="00474427" w:rsidP="00474427">
          <w:pPr>
            <w:pStyle w:val="E07FD9CBF4354142816E33D67ADD742F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0714A13DBC8E42D28B83D345E26E2EB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66DADA7-DD5D-4ACC-AA63-8ADACAA74952}"/>
      </w:docPartPr>
      <w:docPartBody>
        <w:p w:rsidR="00722FB7" w:rsidRDefault="00474427" w:rsidP="00474427">
          <w:pPr>
            <w:pStyle w:val="0714A13DBC8E42D28B83D345E26E2EBF1"/>
          </w:pPr>
          <w:r w:rsidRPr="00F427AA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FBB6F191824F4807B936A0C86F71165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D131E91-CCA5-40C9-92D6-E2363003DA47}"/>
      </w:docPartPr>
      <w:docPartBody>
        <w:p w:rsidR="00722FB7" w:rsidRDefault="00474427" w:rsidP="00474427">
          <w:pPr>
            <w:pStyle w:val="FBB6F191824F4807B936A0C86F71165F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64E0A65070914F8289D73CAB25A150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2C785E0-D7A6-4541-8A7F-B40CA102801A}"/>
      </w:docPartPr>
      <w:docPartBody>
        <w:p w:rsidR="00722FB7" w:rsidRDefault="00474427" w:rsidP="00474427">
          <w:pPr>
            <w:pStyle w:val="64E0A65070914F8289D73CAB25A15006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4335B977D654981A9EE276A00A5AE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6B6010-3C35-4D4C-B407-1BA946136B01}"/>
      </w:docPartPr>
      <w:docPartBody>
        <w:p w:rsidR="00722FB7" w:rsidRDefault="00474427" w:rsidP="00474427">
          <w:pPr>
            <w:pStyle w:val="E4335B977D654981A9EE276A00A5AE9E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60710702C18549E8A1648E547EE11A4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81CFC8-3F5E-4753-95ED-2CA1318381A3}"/>
      </w:docPartPr>
      <w:docPartBody>
        <w:p w:rsidR="00722FB7" w:rsidRDefault="00474427" w:rsidP="00474427">
          <w:pPr>
            <w:pStyle w:val="60710702C18549E8A1648E547EE11A4F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CA8D800BEFD3455A8D0D2D1BA02F74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E64EFA0-7869-421A-94B2-6A63E022610E}"/>
      </w:docPartPr>
      <w:docPartBody>
        <w:p w:rsidR="00722FB7" w:rsidRDefault="00474427" w:rsidP="00474427">
          <w:pPr>
            <w:pStyle w:val="CA8D800BEFD3455A8D0D2D1BA02F7404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47B6821930740729224E31EB01958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6813FBC-7BEB-4ED6-A51B-48D5319C15C5}"/>
      </w:docPartPr>
      <w:docPartBody>
        <w:p w:rsidR="00722FB7" w:rsidRDefault="00474427" w:rsidP="00474427">
          <w:pPr>
            <w:pStyle w:val="947B6821930740729224E31EB0195806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8C83EA403684DF4B144BDAFB387B31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FC4689-264A-4FBB-9D53-CC2402E10D89}"/>
      </w:docPartPr>
      <w:docPartBody>
        <w:p w:rsidR="00722FB7" w:rsidRDefault="00474427" w:rsidP="00474427">
          <w:pPr>
            <w:pStyle w:val="E8C83EA403684DF4B144BDAFB387B314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431F370F5344371A3105BE060D3B3F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4CFF112-F12D-4222-9093-70C6ED01B88A}"/>
      </w:docPartPr>
      <w:docPartBody>
        <w:p w:rsidR="00722FB7" w:rsidRDefault="00474427" w:rsidP="00474427">
          <w:pPr>
            <w:pStyle w:val="1431F370F5344371A3105BE060D3B3FD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EA3411357EF476ABD380721323262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2E21CEB-7DDB-41C4-994D-0C856FDFB022}"/>
      </w:docPartPr>
      <w:docPartBody>
        <w:p w:rsidR="00722FB7" w:rsidRDefault="00474427" w:rsidP="00474427">
          <w:pPr>
            <w:pStyle w:val="5EA3411357EF476ABD380721323262CA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EDB8930D32348D4A1C11F91A06B10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2C7D9D-9136-46BB-B101-12525ACD8AFA}"/>
      </w:docPartPr>
      <w:docPartBody>
        <w:p w:rsidR="00722FB7" w:rsidRDefault="00474427" w:rsidP="00474427">
          <w:pPr>
            <w:pStyle w:val="AEDB8930D32348D4A1C11F91A06B104B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56BB2C965744682855525C71CE3293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4D1F2A-4613-4108-8165-4E20E125C528}"/>
      </w:docPartPr>
      <w:docPartBody>
        <w:p w:rsidR="00722FB7" w:rsidRDefault="00474427" w:rsidP="00474427">
          <w:pPr>
            <w:pStyle w:val="E56BB2C965744682855525C71CE32936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3B5D15BB2854CF09D02E28B458D28D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EBD1883-5BD4-4ABE-9F9C-8E3A72A7DD4B}"/>
      </w:docPartPr>
      <w:docPartBody>
        <w:p w:rsidR="00722FB7" w:rsidRDefault="00474427" w:rsidP="00474427">
          <w:pPr>
            <w:pStyle w:val="D3B5D15BB2854CF09D02E28B458D28D9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375CF79C46ED4CF78842F59D8A817B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827999E-911A-4A26-9669-5A60EA50B7E5}"/>
      </w:docPartPr>
      <w:docPartBody>
        <w:p w:rsidR="00722FB7" w:rsidRDefault="00474427" w:rsidP="00474427">
          <w:pPr>
            <w:pStyle w:val="375CF79C46ED4CF78842F59D8A817B84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4C01324DC4E490E8BCFF9866A039E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8C8900-F2C8-4B82-823F-1D3D4281BC5B}"/>
      </w:docPartPr>
      <w:docPartBody>
        <w:p w:rsidR="00722FB7" w:rsidRDefault="00474427" w:rsidP="00474427">
          <w:pPr>
            <w:pStyle w:val="D4C01324DC4E490E8BCFF9866A039E12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5F934C17F5C4EAAA728012CC4320B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740BBD9-EAC2-4F48-BCD7-93E8FCA3CFA4}"/>
      </w:docPartPr>
      <w:docPartBody>
        <w:p w:rsidR="00722FB7" w:rsidRDefault="00474427" w:rsidP="00474427">
          <w:pPr>
            <w:pStyle w:val="95F934C17F5C4EAAA728012CC4320B8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4F3713A31CA4176932851BB26FEBD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61CD74-EAA9-43D0-9055-C0ACECD3B498}"/>
      </w:docPartPr>
      <w:docPartBody>
        <w:p w:rsidR="00722FB7" w:rsidRDefault="00474427" w:rsidP="00474427">
          <w:pPr>
            <w:pStyle w:val="84F3713A31CA4176932851BB26FEBD42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22776FFDE864C1B9F0423F341A85A0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E806FC-86BE-488A-A4EC-0C4682B99B8D}"/>
      </w:docPartPr>
      <w:docPartBody>
        <w:p w:rsidR="00722FB7" w:rsidRDefault="00474427" w:rsidP="00474427">
          <w:pPr>
            <w:pStyle w:val="D22776FFDE864C1B9F0423F341A85A0E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FB87E13CF464AACB8BA5E9FCB86C6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73A307-E988-4379-82AA-F8E4053D27DB}"/>
      </w:docPartPr>
      <w:docPartBody>
        <w:p w:rsidR="00722FB7" w:rsidRDefault="00474427" w:rsidP="00474427">
          <w:pPr>
            <w:pStyle w:val="9FB87E13CF464AACB8BA5E9FCB86C6F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EF77073325C4AEDB971D7EC7106CA5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2C25CDD-FF31-44FB-9360-D5F6B48F1FB0}"/>
      </w:docPartPr>
      <w:docPartBody>
        <w:p w:rsidR="00722FB7" w:rsidRDefault="00474427" w:rsidP="00474427">
          <w:pPr>
            <w:pStyle w:val="8EF77073325C4AEDB971D7EC7106CA56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F76F1FACAFE543069FE8C09E3B5553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F24F78-60C7-45F7-8AE0-2814734F050F}"/>
      </w:docPartPr>
      <w:docPartBody>
        <w:p w:rsidR="00722FB7" w:rsidRDefault="00474427" w:rsidP="00474427">
          <w:pPr>
            <w:pStyle w:val="F76F1FACAFE543069FE8C09E3B55532C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CA7E55A89E945989AE70C61736FB15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C876DD-6CC8-4612-8776-72C3AAA51D44}"/>
      </w:docPartPr>
      <w:docPartBody>
        <w:p w:rsidR="00722FB7" w:rsidRDefault="00474427" w:rsidP="00474427">
          <w:pPr>
            <w:pStyle w:val="ECA7E55A89E945989AE70C61736FB153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E3B286A3DA6476D9FF3F654BC4EFCA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0EB39C-1A30-4DC5-B1D7-3BABB847417D}"/>
      </w:docPartPr>
      <w:docPartBody>
        <w:p w:rsidR="00722FB7" w:rsidRDefault="00474427" w:rsidP="00474427">
          <w:pPr>
            <w:pStyle w:val="9E3B286A3DA6476D9FF3F654BC4EFCA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FF63E3C00A6143678BC985F2818510F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3027F4-9DD5-47A7-9752-962D6A8C72E1}"/>
      </w:docPartPr>
      <w:docPartBody>
        <w:p w:rsidR="00722FB7" w:rsidRDefault="00474427" w:rsidP="00474427">
          <w:pPr>
            <w:pStyle w:val="FF63E3C00A6143678BC985F2818510F3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0360B9682AC743409DE75A36385EBF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62991E-5679-4AEC-BCAD-4F692D45D2A8}"/>
      </w:docPartPr>
      <w:docPartBody>
        <w:p w:rsidR="00722FB7" w:rsidRDefault="00474427" w:rsidP="00474427">
          <w:pPr>
            <w:pStyle w:val="0360B9682AC743409DE75A36385EBF04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A32D04DA4944ED9AB0C2F49AE926F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2899F1-F6C4-4988-B72A-04DBEBE1CBAE}"/>
      </w:docPartPr>
      <w:docPartBody>
        <w:p w:rsidR="00722FB7" w:rsidRDefault="00474427" w:rsidP="00474427">
          <w:pPr>
            <w:pStyle w:val="9A32D04DA4944ED9AB0C2F49AE926F88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4070696FA5C4456E82990A03FFEF93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140CE67-0B9A-4F34-B1D4-EB7B54906AC9}"/>
      </w:docPartPr>
      <w:docPartBody>
        <w:p w:rsidR="00722FB7" w:rsidRDefault="00474427" w:rsidP="00474427">
          <w:pPr>
            <w:pStyle w:val="4070696FA5C4456E82990A03FFEF9320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BC0C83A33D24D3E93C3645E7840B85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087BE0-56A9-4434-8CF4-250B6AF5C8B3}"/>
      </w:docPartPr>
      <w:docPartBody>
        <w:p w:rsidR="00722FB7" w:rsidRDefault="00474427" w:rsidP="00474427">
          <w:pPr>
            <w:pStyle w:val="9BC0C83A33D24D3E93C3645E7840B853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FBD4000DE43C478FA56D069AF38C1B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CA112C-5E5C-4D88-A5C2-CCA46723DCD9}"/>
      </w:docPartPr>
      <w:docPartBody>
        <w:p w:rsidR="00722FB7" w:rsidRDefault="00474427" w:rsidP="00474427">
          <w:pPr>
            <w:pStyle w:val="FBD4000DE43C478FA56D069AF38C1BA8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769E627BFB54878994C8326C44148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30BCD6-3A33-4DE1-A09A-4D81CA5ED078}"/>
      </w:docPartPr>
      <w:docPartBody>
        <w:p w:rsidR="00722FB7" w:rsidRDefault="00474427" w:rsidP="00474427">
          <w:pPr>
            <w:pStyle w:val="5769E627BFB54878994C8326C441483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934D561DAD645FBADEBBF7C3FA76C6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2A9B38-3BFA-4217-A766-17BDED7AF777}"/>
      </w:docPartPr>
      <w:docPartBody>
        <w:p w:rsidR="00722FB7" w:rsidRDefault="00474427" w:rsidP="00474427">
          <w:pPr>
            <w:pStyle w:val="1934D561DAD645FBADEBBF7C3FA76C6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63AFCA9D32E64E50B7A681A0963E081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3A389E-4C9A-41A6-A8CA-7D7C9AC86927}"/>
      </w:docPartPr>
      <w:docPartBody>
        <w:p w:rsidR="00722FB7" w:rsidRDefault="00474427" w:rsidP="00474427">
          <w:pPr>
            <w:pStyle w:val="63AFCA9D32E64E50B7A681A0963E081E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FE77766BFFF40C5908935C1F77299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3275A42-C1D0-4824-A6A4-9CAC8D441832}"/>
      </w:docPartPr>
      <w:docPartBody>
        <w:p w:rsidR="00722FB7" w:rsidRDefault="00474427" w:rsidP="00474427">
          <w:pPr>
            <w:pStyle w:val="DFE77766BFFF40C5908935C1F772991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4C881618AA94BBA8EE9C879408FD2F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4DD3931-0E00-4BE3-B70B-A80D7F210EDB}"/>
      </w:docPartPr>
      <w:docPartBody>
        <w:p w:rsidR="00722FB7" w:rsidRDefault="00474427" w:rsidP="00474427">
          <w:pPr>
            <w:pStyle w:val="14C881618AA94BBA8EE9C879408FD2FC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BD37D9BB4C04851B7FAA7AC6987AD7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C21FDF-0B35-4D78-A0BA-E176A981A885}"/>
      </w:docPartPr>
      <w:docPartBody>
        <w:p w:rsidR="00722FB7" w:rsidRDefault="00474427" w:rsidP="00474427">
          <w:pPr>
            <w:pStyle w:val="DBD37D9BB4C04851B7FAA7AC6987AD7E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0302732F902D48E197BC957807C64C4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E1EEAEE-E092-4354-AD9D-D81518EFA5FB}"/>
      </w:docPartPr>
      <w:docPartBody>
        <w:p w:rsidR="00722FB7" w:rsidRDefault="00474427" w:rsidP="00474427">
          <w:pPr>
            <w:pStyle w:val="0302732F902D48E197BC957807C64C4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6A5ABDA4138A45C4B436C73449A9E0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A416EC8-F6DF-4868-9D5F-9FE3C1015BB3}"/>
      </w:docPartPr>
      <w:docPartBody>
        <w:p w:rsidR="00722FB7" w:rsidRDefault="00474427" w:rsidP="00474427">
          <w:pPr>
            <w:pStyle w:val="6A5ABDA4138A45C4B436C73449A9E00B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9CCA20345D94495829094F7E112A59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76F4C1-459E-4263-8600-60F97BADFFC7}"/>
      </w:docPartPr>
      <w:docPartBody>
        <w:p w:rsidR="00722FB7" w:rsidRDefault="00474427" w:rsidP="00474427">
          <w:pPr>
            <w:pStyle w:val="E9CCA20345D94495829094F7E112A59B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8ABB35DE6B945329443A83AA4021D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2AB2DBC-F605-42D7-AEF0-D2FAD5EB0EAA}"/>
      </w:docPartPr>
      <w:docPartBody>
        <w:p w:rsidR="00722FB7" w:rsidRDefault="00474427" w:rsidP="00474427">
          <w:pPr>
            <w:pStyle w:val="58ABB35DE6B945329443A83AA4021D1A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FB04E15C04E46E98A67FC5C9AA260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ED2BB7-6C35-44EB-ABB3-4ED36B8BA9C1}"/>
      </w:docPartPr>
      <w:docPartBody>
        <w:p w:rsidR="00722FB7" w:rsidRDefault="00474427" w:rsidP="00474427">
          <w:pPr>
            <w:pStyle w:val="7FB04E15C04E46E98A67FC5C9AA260B9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39E731EC90B4FF8846DFA6311009CD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A460DBB-2ACB-4A20-9734-76712D8545AB}"/>
      </w:docPartPr>
      <w:docPartBody>
        <w:p w:rsidR="00722FB7" w:rsidRDefault="00474427" w:rsidP="00474427">
          <w:pPr>
            <w:pStyle w:val="939E731EC90B4FF8846DFA6311009CD91"/>
          </w:pPr>
          <w:r>
            <w:rPr>
              <w:rStyle w:val="Platzhaltertext"/>
              <w:szCs w:val="16"/>
            </w:rPr>
            <w:t>Bitte wählen</w:t>
          </w:r>
          <w:r w:rsidRPr="00F06002">
            <w:rPr>
              <w:rStyle w:val="Platzhaltertext"/>
              <w:szCs w:val="16"/>
            </w:rPr>
            <w:t>.</w:t>
          </w:r>
        </w:p>
      </w:docPartBody>
    </w:docPart>
    <w:docPart>
      <w:docPartPr>
        <w:name w:val="80FDCB92A68F4D0196E92DBC7D2C9F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8808C8-A41A-4059-80FF-ADBA57BAEDEC}"/>
      </w:docPartPr>
      <w:docPartBody>
        <w:p w:rsidR="00722FB7" w:rsidRDefault="00474427" w:rsidP="00474427">
          <w:pPr>
            <w:pStyle w:val="80FDCB92A68F4D0196E92DBC7D2C9FD5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991F41F44284149BCA57C117EF394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9783F-4D13-4CEB-81AD-C5A2264333D3}"/>
      </w:docPartPr>
      <w:docPartBody>
        <w:p w:rsidR="00722FB7" w:rsidRDefault="00474427" w:rsidP="00474427">
          <w:pPr>
            <w:pStyle w:val="1991F41F44284149BCA57C117EF39442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0CC256C454E4DDB8D73E7160276CD5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9E423E-4600-40E5-B4F1-420DAD5C5C59}"/>
      </w:docPartPr>
      <w:docPartBody>
        <w:p w:rsidR="00722FB7" w:rsidRDefault="00474427" w:rsidP="00474427">
          <w:pPr>
            <w:pStyle w:val="10CC256C454E4DDB8D73E7160276CD5E"/>
          </w:pPr>
          <w:r>
            <w:rPr>
              <w:rStyle w:val="Platzhaltertext"/>
            </w:rPr>
            <w:t>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B7"/>
    <w:rsid w:val="001E0B90"/>
    <w:rsid w:val="00266B31"/>
    <w:rsid w:val="00474427"/>
    <w:rsid w:val="00580D0F"/>
    <w:rsid w:val="00685F69"/>
    <w:rsid w:val="00722FB7"/>
    <w:rsid w:val="00725399"/>
    <w:rsid w:val="00782CB9"/>
    <w:rsid w:val="007A6FA7"/>
    <w:rsid w:val="008D743C"/>
    <w:rsid w:val="00A60239"/>
    <w:rsid w:val="00B7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74427"/>
    <w:rPr>
      <w:color w:val="808080"/>
    </w:rPr>
  </w:style>
  <w:style w:type="paragraph" w:customStyle="1" w:styleId="E9D4F7F513954294A3670564F5CB91121">
    <w:name w:val="E9D4F7F513954294A3670564F5CB9112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BE90003F78C34049A3BA1AF6E6CEA7361">
    <w:name w:val="BE90003F78C34049A3BA1AF6E6CEA736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1AB9CE3D21E547558004894C440DD1681">
    <w:name w:val="1AB9CE3D21E547558004894C440DD168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99E0EB8EE80A41A6A50A825E9DA2E4901">
    <w:name w:val="99E0EB8EE80A41A6A50A825E9DA2E490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111AEDFC5D75484CA775D522AEA659BD1">
    <w:name w:val="111AEDFC5D75484CA775D522AEA659BD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2FAF77FB34F549B3B5DDACE630C75F401">
    <w:name w:val="2FAF77FB34F549B3B5DDACE630C75F40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13D9264CC9164A9E976948BC939685861">
    <w:name w:val="13D9264CC9164A9E976948BC93968586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59340B5617DA409CBA885BD72E32B9201">
    <w:name w:val="59340B5617DA409CBA885BD72E32B920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5D563D3C40324C75986540AB8D8861521">
    <w:name w:val="5D563D3C40324C75986540AB8D886152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6D68240E8A54DFB8DC7CA5EF64DAB7F1">
    <w:name w:val="66D68240E8A54DFB8DC7CA5EF64DAB7F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5FD809729B2476C9DFFEFF37A822E7D1">
    <w:name w:val="55FD809729B2476C9DFFEFF37A822E7D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21F9DE4366BC4EE888CDEE4DCF6539B81">
    <w:name w:val="21F9DE4366BC4EE888CDEE4DCF6539B8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DA274EC85AE46CDAEE55F8FC081D9771">
    <w:name w:val="8DA274EC85AE46CDAEE55F8FC081D97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33A9B71BA7E4FF98326C6155384BC071">
    <w:name w:val="A33A9B71BA7E4FF98326C6155384BC0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9CFAE6BBDB24F1EB6350B88E60B8CE71">
    <w:name w:val="79CFAE6BBDB24F1EB6350B88E60B8CE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4B6B26EE26C4784A9ED807C7EBC27801">
    <w:name w:val="54B6B26EE26C4784A9ED807C7EBC2780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E92C4B1DE3F48E79E8F1C3488E31A371">
    <w:name w:val="4E92C4B1DE3F48E79E8F1C3488E31A3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46070A287AE4450A49AA5889EAF9D231">
    <w:name w:val="946070A287AE4450A49AA5889EAF9D23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1C850EA2880437780F2D264505AB36A1">
    <w:name w:val="51C850EA2880437780F2D264505AB36A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07FD9CBF4354142816E33D67ADD742F1">
    <w:name w:val="E07FD9CBF4354142816E33D67ADD742F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0714A13DBC8E42D28B83D345E26E2EBF1">
    <w:name w:val="0714A13DBC8E42D28B83D345E26E2EBF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FBB6F191824F4807B936A0C86F71165F1">
    <w:name w:val="FBB6F191824F4807B936A0C86F71165F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64E0A65070914F8289D73CAB25A150061">
    <w:name w:val="64E0A65070914F8289D73CAB25A15006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4335B977D654981A9EE276A00A5AE9E1">
    <w:name w:val="E4335B977D654981A9EE276A00A5AE9E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60710702C18549E8A1648E547EE11A4F1">
    <w:name w:val="60710702C18549E8A1648E547EE11A4F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CA8D800BEFD3455A8D0D2D1BA02F74041">
    <w:name w:val="CA8D800BEFD3455A8D0D2D1BA02F7404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47B6821930740729224E31EB01958061">
    <w:name w:val="947B6821930740729224E31EB0195806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8C83EA403684DF4B144BDAFB387B3141">
    <w:name w:val="E8C83EA403684DF4B144BDAFB387B314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431F370F5344371A3105BE060D3B3FD1">
    <w:name w:val="1431F370F5344371A3105BE060D3B3FD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EA3411357EF476ABD380721323262CA1">
    <w:name w:val="5EA3411357EF476ABD380721323262CA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EDB8930D32348D4A1C11F91A06B104B1">
    <w:name w:val="AEDB8930D32348D4A1C11F91A06B104B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56BB2C965744682855525C71CE329361">
    <w:name w:val="E56BB2C965744682855525C71CE32936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3B5D15BB2854CF09D02E28B458D28D91">
    <w:name w:val="D3B5D15BB2854CF09D02E28B458D28D9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375CF79C46ED4CF78842F59D8A817B841">
    <w:name w:val="375CF79C46ED4CF78842F59D8A817B84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4C01324DC4E490E8BCFF9866A039E121">
    <w:name w:val="D4C01324DC4E490E8BCFF9866A039E12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5F934C17F5C4EAAA728012CC4320B851">
    <w:name w:val="95F934C17F5C4EAAA728012CC4320B85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4F3713A31CA4176932851BB26FEBD421">
    <w:name w:val="84F3713A31CA4176932851BB26FEBD42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22776FFDE864C1B9F0423F341A85A0E1">
    <w:name w:val="D22776FFDE864C1B9F0423F341A85A0E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FB87E13CF464AACB8BA5E9FCB86C6F51">
    <w:name w:val="9FB87E13CF464AACB8BA5E9FCB86C6F5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EF77073325C4AEDB971D7EC7106CA561">
    <w:name w:val="8EF77073325C4AEDB971D7EC7106CA56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F76F1FACAFE543069FE8C09E3B55532C1">
    <w:name w:val="F76F1FACAFE543069FE8C09E3B55532C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CA7E55A89E945989AE70C61736FB1531">
    <w:name w:val="ECA7E55A89E945989AE70C61736FB153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E3B286A3DA6476D9FF3F654BC4EFCA71">
    <w:name w:val="9E3B286A3DA6476D9FF3F654BC4EFCA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FF63E3C00A6143678BC985F2818510F31">
    <w:name w:val="FF63E3C00A6143678BC985F2818510F3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0360B9682AC743409DE75A36385EBF041">
    <w:name w:val="0360B9682AC743409DE75A36385EBF04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A32D04DA4944ED9AB0C2F49AE926F881">
    <w:name w:val="9A32D04DA4944ED9AB0C2F49AE926F88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070696FA5C4456E82990A03FFEF93201">
    <w:name w:val="4070696FA5C4456E82990A03FFEF9320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BC0C83A33D24D3E93C3645E7840B8531">
    <w:name w:val="9BC0C83A33D24D3E93C3645E7840B853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FBD4000DE43C478FA56D069AF38C1BA81">
    <w:name w:val="FBD4000DE43C478FA56D069AF38C1BA8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769E627BFB54878994C8326C44148371">
    <w:name w:val="5769E627BFB54878994C8326C441483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934D561DAD645FBADEBBF7C3FA76C671">
    <w:name w:val="1934D561DAD645FBADEBBF7C3FA76C67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63AFCA9D32E64E50B7A681A0963E081E1">
    <w:name w:val="63AFCA9D32E64E50B7A681A0963E081E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FE77766BFFF40C5908935C1F77299151">
    <w:name w:val="DFE77766BFFF40C5908935C1F7729915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4C881618AA94BBA8EE9C879408FD2FC1">
    <w:name w:val="14C881618AA94BBA8EE9C879408FD2FC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BD37D9BB4C04851B7FAA7AC6987AD7E1">
    <w:name w:val="DBD37D9BB4C04851B7FAA7AC6987AD7E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0302732F902D48E197BC957807C64C451">
    <w:name w:val="0302732F902D48E197BC957807C64C45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6A5ABDA4138A45C4B436C73449A9E00B1">
    <w:name w:val="6A5ABDA4138A45C4B436C73449A9E00B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9CCA20345D94495829094F7E112A59B1">
    <w:name w:val="E9CCA20345D94495829094F7E112A59B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8ABB35DE6B945329443A83AA4021D1A1">
    <w:name w:val="58ABB35DE6B945329443A83AA4021D1A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FB04E15C04E46E98A67FC5C9AA260B91">
    <w:name w:val="7FB04E15C04E46E98A67FC5C9AA260B91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39E731EC90B4FF8846DFA6311009CD91">
    <w:name w:val="939E731EC90B4FF8846DFA6311009CD91"/>
    <w:rsid w:val="00474427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0FDCB92A68F4D0196E92DBC7D2C9FD5">
    <w:name w:val="80FDCB92A68F4D0196E92DBC7D2C9FD5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991F41F44284149BCA57C117EF39442">
    <w:name w:val="1991F41F44284149BCA57C117EF39442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0CC256C454E4DDB8D73E7160276CD5E">
    <w:name w:val="10CC256C454E4DDB8D73E7160276CD5E"/>
    <w:rsid w:val="00474427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a farbig">
  <a:themeElements>
    <a:clrScheme name="Thema farbig">
      <a:dk1>
        <a:sysClr val="windowText" lastClr="000000"/>
      </a:dk1>
      <a:lt1>
        <a:sysClr val="window" lastClr="FFFFFF"/>
      </a:lt1>
      <a:dk2>
        <a:srgbClr val="885EA0"/>
      </a:dk2>
      <a:lt2>
        <a:srgbClr val="EB690B"/>
      </a:lt2>
      <a:accent1>
        <a:srgbClr val="0076BD"/>
      </a:accent1>
      <a:accent2>
        <a:srgbClr val="E2001A"/>
      </a:accent2>
      <a:accent3>
        <a:srgbClr val="3EA743"/>
      </a:accent3>
      <a:accent4>
        <a:srgbClr val="FFCC00"/>
      </a:accent4>
      <a:accent5>
        <a:srgbClr val="009EE0"/>
      </a:accent5>
      <a:accent6>
        <a:srgbClr val="E30059"/>
      </a:accent6>
      <a:hlink>
        <a:srgbClr val="0000FF"/>
      </a:hlink>
      <a:folHlink>
        <a:srgbClr val="800080"/>
      </a:folHlink>
    </a:clrScheme>
    <a:fontScheme name="Thema farbi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OneOffixxFormattingPart xmlns:xsd="http://www.w3.org/2001/XMLSchema" xmlns:xsi="http://www.w3.org/2001/XMLSchema-instance" xmlns="http://schema.oneoffixx.com/OneOffixxFormattingPart/1">
  <Configuration>
    <DocumentFunction xmlns="">
      <!-- #################################################################### -->
      <!-- ## Unterschiede zum Root:                                         ## -->
      <!-- ## maxListLevels auf 6 gesetzt                                    ## -->
      <!-- ## CustomStyles: Category «EingerueckteAufzaehlungen» hintzgefügt ## -->
      <!-- #################################################################### -->
      <!-- Parametrierung der Überschriften -->
      <Group name="Headings">
        <Definition type="Heading" level="1" style="Überschrift 1"/>
        <Definition type="Heading" level="2" style="Überschrift 2"/>
        <Definition type="Heading" level="3" style="Überschrift 3"/>
        <Definition type="Heading" level="4" style="Überschrift 4"/>
      </Group>
      <!-- Parametrierung der Tabulatoren -->
      <Group name="Indents" maxListLevels="6"/>
      <!-- Parametrierung der Listen, Aufzählungen und Nummerierungen -->
      <Group name="NumberingStyles">
        <Definition type="Numeric" tabPosition="1" style="Liste_Nummern_Arabisch"/>
        <Definition type="Alphabetic" tabPosition="1" style="Liste_Nummern_Roemisch"/>
        <Definition type="Line" tabPosition="1" style="Liste_Bindestrich"/>
      </Group>
      <!-- Parametrierung der Nummerierungs-Optionen -->
      <Group name="NumberingBehaviors">
        <Definition type="Increment" style="Liste_Nummern_Arabisch"/>
        <Definition type="Decrement"/>
        <!--<Definition type="RestartMain"/>
          <Definition type="RestartSub"/>-->
        <Definition type="ResetChapter" style="Überschrift 1"/>
        <Definition type="ResetList" style="Liste_Nummern_Arabisch"/>
      </Group>
      <!-- Parametrierung der weiteren Formatierungs-Optionen -->
      <Group name="Styles">
        <Definition type="Standard" style="Grundtext"/>
        <Definition type="Bold" style="Fett"/>
        <Definition type="Italic" style=""/>
        <Definition type="Underline" style=""/>
      </Group>
      <!-- Parametrierung der weiteren kundenspezifischen Formatierungs-Optionen -->
      <Group name="CustomStyles">
        <Category id="Formatierungen">
          <Label lcid="2055">Formatierungen</Label>
          <Definition type="Randtitel" style="Randtitel mit Textbox">
            <Label lcid="2055">Randtitel</Label>
          </Definition>
          <Definition type="Lead" style="Lead">
            <Label lcid="2055">Lead</Label>
          </Definition>
        </Category>
        <Category id="Überschriften">
          <Label lcid="2055">Überschriften</Label>
          <Definition type="Heading" level="1" style="Überschrift 1 Gross">
            <Label lcid="2055">Überschrift 1 Gross</Label>
          </Definition>
        </Category>
        <Category id="Tabelle">
          <Label lcid="2055">Tabelle</Label>
          <Definition type="Table" style="Tabelle Standard linksbündig">
            <Label lcid="2055">Tabelle Standard linksbündig</Label>
          </Definition>
          <Definition type="Table" style="Tabelle Standard rechtsbündig">
            <Label lcid="2055">Tabelle Standard rechtsbündig</Label>
          </Definition>
          <Definition type="Table" style="Tabelle klein linksbündig">
            <Label lcid="2055">Tabelle klein linksbündig</Label>
          </Definition>
          <Definition type="Table" style="Tabelle klein rechtsbündig">
            <Label lcid="2055">Tabelle klein rechtsbündig</Label>
          </Definition>
          <Definition type="Table" style="Tabelle fett">
            <Label lcid="2055">Tabelle fett</Label>
          </Definition>
        </Category>
        <Category id="Inline-Bild">
          <Label lcid="2055">Bild in Zeile anzeigen</Label>
          <Definition type="Image" style="Grundtext_neutral">
            <Label lcid="2055">Grundtext neutral</Label>
          </Definition>
        </Category>
        <Category id="EingerueckteAufzaehlungen">
          <Label lcid="2055">Eingerückte Aufzählungen für nummerierte Überschriften</Label>
          <Definition type="Liste_Bindestrich_Ebene_4" style="Liste_Bindestrich_Ebene_4">
            <Label lcid="2055">Bindestrich-Liste eingerückt</Label>
          </Definition>
          <Definition type="Liste_Nummern_Arabisch_Ebene_4" style="Liste_Nummern_Arabisch_Ebene_4">
            <Label lcid="2055">arabische Nummerierung eingerückt</Label>
          </Definition>
          <Definition type="Liste_Nummern_Roemisch_Ebene_4" style="Liste_Nummern_Roemisch_Ebene_4">
            <Label lcid="2055">römische Nummerierung eingerückt</Label>
          </Definition>
        </Category>
      </Group>
    </DocumentFunction>
  </Configuration>
</OneOffixxFormattingPar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640fe3-f50f-46c8-a6f7-a2176bb49e6a" xsi:nil="true"/>
    <lcf76f155ced4ddcb4097134ff3c332f xmlns="98fe2ab8-7d83-4567-ba90-4f594ae3f4fd">
      <Terms xmlns="http://schemas.microsoft.com/office/infopath/2007/PartnerControls"/>
    </lcf76f155ced4ddcb4097134ff3c332f>
  </documentManagement>
</p:properties>
</file>

<file path=customXml/item4.xml><?xml version="1.0" encoding="utf-8"?>
<OneOffixxExtendedBindingPart xmlns:xsd="http://www.w3.org/2001/XMLSchema" xmlns:xsi="http://www.w3.org/2001/XMLSchema-instance" xmlns="http://schema.oneoffixx.com/OneOffixxExtendedBindingPart/1">
  <StyleSheet>
    <xsl:stylesheet xmlns:xsl="http://www.w3.org/1999/XSL/Transform" xmlns:contact="http://schema.oneoffixx.com/OneOffixxContactsPart/1" xmlns:ext="http://schema.oneoffixx.com/OneOffixxExtendedBindingPart/1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rsion="1.0" mc:Ignorable="w14 wp14">
      <xsl:output method="xml" version="1.0" indent="yes"/>
      <xsl:variable name="linefeed">
        <xsl:text>&amp;#x0A;</xsl:text>
      </xsl:variable>
      <xsl:variable name="space">
        <xsl:text> </xsl:text>
      </xsl:variable>
      <xsl:template match="/">
    {0}
  </xsl:template>
      <xsl:template name="getExtendedSnippet">
        <xsl:param name="snippetName"/>
        <xsl:if test="($snippetName and $snippetName != '')">
          <xsl:copy-of select="//ext:OneOffixxExtendedBindingPart/ext:ExtendedBindings/ext:ExtendedBindingNode[ext:Title = $snippetName]/ext:Body/w:sdtContent/*"/>
        </xsl:if>
      </xsl:template>
      <xsl:template name="Beilagen">
        <xsl:param name="attachments"/>
        <xsl:param name="goesTo"/>
        <xsl:param name="copyTo"/>
        <w:p w:rsidR="006F595D" w:rsidRPr="006F595D" w:rsidRDefault="006F595D" w:rsidP="006F595D">
          <w:pPr>
            <w:pStyle w:val="Neutral"/>
          </w:pPr>
          <w:r w:rsidRPr="006F595D">
            <w:t> </w:t>
          </w:r>
        </w:p>
        <xsl:variable name="goesToRecipient">
          <xsl:call-template name="ListRecipients">
            <xsl:with-param name="transmissionType">Bcc</xsl:with-param>
          </xsl:call-template>
        </xsl:variable>
        <xsl:variable name="copyToRecipient">
          <xsl:call-template name="ListRecipients">
            <xsl:with-param name="transmissionType">Cc</xsl:with-param>
          </xsl:call-template>
        </xsl:variable>
        <xsl:if test="not(normalize-space($attachments)='') or not(normalize-space(concat($copyTo,$copyToRecipient))='') or not(normalize-space(concat($goesTo,$goesToRecipient))='')">
          <xsl:call-template name="NeutralEmptyParagraph"/>
          <xsl:call-template name="NeutralEmptyParagraph"/>
        </xsl:if>
        <xsl:if test="not(normalize-space($attachments)='')">
          <xsl:call-template name="BeilageBlock">
            <xsl:with-param name="title">
              <xsl:choose>
                <xsl:when test="(contains($attachments, $linefeed))">Beilagen</xsl:when>
                <xsl:otherwise>Beilage</xsl:otherwise>
              </xsl:choose>
            </xsl:with-param>
            <xsl:with-param name="beilagen" select="$attachments"/>
          </xsl:call-template>
          <xsl:if test="(not(normalize-space(concat($copyTo,$copyToRecipient))='') and $copyTo) or (not(normalize-space(concat($goesTo,$goesToRecipient))='') and $goesTo)">
            <xsl:call-template name="NeutralEmptyParagraph"/>
          </xsl:if>
        </xsl:if>
        <xsl:if test="not(normalize-space(concat($goesTo,$goesToRecipient))='')">
          <xsl:if test="$goesTo">
            <xsl:call-template name="BeilageBlock">
              <xsl:with-param name="title">Geht an</xsl:with-param>
              <xsl:with-param name="beilagen" select="$goesTo"/>
              <xsl:with-param name="listRecipientType">Bcc</xsl:with-param>
            </xsl:call-template>
            <xsl:if test="not(normalize-space(concat($copyTo,$copyToRecipient))='') and $copyTo">
              <xsl:call-template name="NeutralEmptyParagraph"/>
            </xsl:if>
          </xsl:if>
        </xsl:if>
        <xsl:if test="$copyTo">
          <xsl:call-template name="BeilageBlock">
            <xsl:with-param name="title">Kopie an</xsl:with-param>
            <xsl:with-param name="beilagen" select="$copyTo"/>
            <xsl:with-param name="listRecipientType">Cc</xsl:with-param>
          </xsl:call-template>
        </xsl:if>
      </xsl:template>
      <xsl:template name="BeilageBlock">
        <xsl:param name="title"/>
        <xsl:param name="beilagen"/>
        <xsl:param name="listRecipientType"/>
        <xsl:variable name="recipientList">
          <xsl:call-template name="ListRecipients">
            <xsl:with-param name="transmissionType" select="$listRecipientType"/>
          </xsl:call-template>
        </xsl:variable>
        <xsl:if test="(normalize-space($beilagen) != '') or (normalize-space($recipientList) != '')">
          <w:p w:rsidR="005C7A0D" w:rsidRDefault="005C7A0D" w:rsidP="005C7A0D">
            <w:pPr>
              <w:pStyle w:val="Neutral"/>
            </w:pPr>
            <w:r w:rsidRPr="005C7A0D">
              <w:t>
                <xsl:value-of select="$title"/>
              </w:t>
            </w:r>
          </w:p>
          <xsl:variable name="linebreak">
            <xsl:if test="(normalize-space($beilagen) != '') and (normalize-space($recipientList) != '')">
              <xsl:value-of select="$linefeed"/>
            </xsl:if>
          </xsl:variable>
          <xsl:call-template name="StringToList">
            <xsl:with-param name="string" select="concat($beilagen,$linebreak,$recipientList)"/>
          </xsl:call-template>
        </xsl:if>
      </xsl:template>
      <xsl:template name="ListRecipients">
        <xsl:param name="transmissionType"/>
        <xsl:if test="$transmissionType and $transmissionType != ''">
          <xsl:for-each select="//contact:OneOffixxContactsPart/contact:Contacts/contact:ContactItem[@Selected = 'false' and contact:ContactViewOptions/@AddressingType=$transmissionType]">
            <xsl:variable name="adr">
              <xsl:choose>
                <xsl:when test="(./contact:ContactViewOptions/@SelectedAddress = 'Private')">
                  <xsl:call-template name="AddressLine">
                    <xsl:with-param name="address" select="./contact:Person/contact:Address"/>
                  </xsl:call-template>
                </xsl:when>
                <xsl:otherwise>
                  <xsl:call-template name="AddressLine">
                    <xsl:with-param name="address" select="./contact:Company/contact:Address"/>
                  </xsl:call-template>
                </xsl:otherwise>
              </xsl:choose>
            </xsl:variable>
            <xsl:variable name="ZHDir">
              <xsl:choose>
                <xsl:when test="(./contact:ExtendentFields/contact:Item[@Key='Dynamic.ZHDir'] = 'true')">1</xsl:when>
                <xsl:otherwise>0</xsl:otherwise>
              </xsl:choose>
            </xsl:variable>
            <xsl:if test="(./contact:Company/contact:CompanyName/contact:Line[1] and ./contact:Company/contact:CompanyName/contact:Line[1] !='')">
              <xsl:value-of select="normalize-space(./contact:Company/contact:CompanyName/contact:Line[1])"/>
              <xsl:if test="(./contact:Company/contact:CompanyName/contact:Line[2] and ./contact:Company/contact:CompanyName/contact:Line[2] !='')">
                <xsl:value-of select="$space"/>
                <xsl:value-of select="normalize-space(./contact:Company/contact:CompanyName/contact:Line[2])"/>
              </xsl:if>
              <xsl:if test="(./contact:Person/contact:LastName and ./contact:Person/contact:LastName !='' and ./contact:Person/contact:SalutationShort and ./contact:Person/contact:SalutationShort !='' and ./contact:AddressType != 'CompanyData')">
                <xsl:text>,</xsl:text>
                <xsl:value-of select="$space"/>
              </xsl:if>
            </xsl:if>
            <xsl:if test="(not(./contact:Company/contact:CompanyName/contact:Line[1]) or ./contact:Company/contact:CompanyName/contact:Line[1] = '')">
              <xsl:if test="(./contact:Company/contact:Department and ./contact:Company/contact:Department !='')">
                <xsl:value-of select="normalize-space(./contact:Company/contact:Department)"/>
                <xsl:text>,</xsl:text>
                <xsl:value-of select="$space"/>
              </xsl:if>
            </xsl:if>
            <xsl:value-of select="./contact:Person/contact:FirstName"/>
            <xsl:if test="(./contact:Person/contact:LastName and ./contact:Person/contact:LastName !='' and ./contact:Person/contact:FirstName and ./contact:Person/contact:FirstName !='')">
              <xsl:value-of select="$space"/>
            </xsl:if>
            <xsl:value-of select="./contact:Person/contact:LastName"/>
            <xsl:if test="(./contact:Person/contact:LastName and ./contact:Person/contact:LastName !='' and ./contact:Person/contact:FirstName and ./contact:Person/contact:FirstName !='' and $adr !='') or (./contact:Company/contact:CompanyName/contact:Line[1] and ./contact:Company/contact:CompanyName/contact:Line[1] !='' and $adr !='')">
              <xsl:text>,</xsl:text>
              <xsl:value-of select="$space"/>
            </xsl:if>
            <xsl:value-of select="$adr"/>
            <xsl:if test="position() != last()">
              <xsl:value-of select="$linefeed"/>
            </xsl:if>
          </xsl:for-each>
        </xsl:if>
      </xsl:template>
      <xsl:template name="AddressLine">
        <xsl:param name="address"/>
        <xsl:if test="($address/contact:Street and $address/contact:Street !='') and not($address/contact:PostOfficeBox)">
          <xsl:value-of select="normalize-space($address/contact:Street)"/>
        </xsl:if>
        <xsl:value-of select="normalize-space($address/contact:PostOfficeBox)"/>
        <xsl:if test="($address/contact:Street and $address/contact:Street !='') or ($address/contact:PostOfficeBox and $address/contact:PostOfficeBox !='')">
          <xsl:if test="($address/contact:City and $address/contact:City !='') or ($address/contact:PostOfficeBoxCity and $address/contact:PostOfficeBoxCity !='')">
            <xsl:text>,</xsl:text>
            <xsl:value-of select="$space"/>
          </xsl:if>
        </xsl:if>
        <xsl:if test="not($address/contact:PostOfficeBox) or ($address/contact:PostOfficeBox ='')">
          <xsl:value-of select="$address/contact:City/@ZipCode"/>
          <xsl:value-of select="$space"/>
          <xsl:value-of select="$address/contact:City"/>
        </xsl:if>
        <xsl:if test="($address/contact:PostOfficeBox) and ($address/contact:PostOfficeBox !='')">
          <xsl:if test="not($address/contact:PostOfficeBoxCity/@ZipCode) or ($address/contact:PostOfficeBoxCity/@ZipCode ='')">
            <xsl:value-of select="$address/contact:City/@ZipCode"/>
            <xsl:value-of select="$space"/>
            <xsl:value-of select="$address/contact:City"/>
          </xsl:if>
          <xsl:if test="($address/contact:PostOfficeBoxCity/@ZipCode) or ($address/contact:PostOfficeBoxCity/@ZipCode !='')">
            <xsl:value-of select="$address/contact:PostOfficeBoxCity/@ZipCode"/>
            <xsl:value-of select="$space"/>
            <xsl:value-of select="$address/contact:PostOfficeBoxCity"/>
          </xsl:if>
        </xsl:if>
      </xsl:template>
      <xsl:template name="NeutralEmptyParagraph">
        <w:p w:rsidR="005C7A0D" w:rsidRPr="005C7A0D" w:rsidRDefault="005C7A0D" w:rsidP="005C7A0D">
          <w:pPr>
            <w:pStyle w:val="Neutral"/>
          </w:pPr>
        </w:p>
      </xsl:template>
      <xsl:template name="StringToList">
        <xsl:param name="string"/>
        <xsl:param name="style"/>
        <xsl:param name="linePrefix"/>
        <xsl:if test="not(normalize-space($string) = '')">
          <xsl:choose>
            <xsl:when test="contains($string, $linefeed)">
              <w:p w:rsidR="00CE0C6A" w:rsidRDefault="00CE0C6A" w:rsidP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  <xsl:call-template name="StringToList">
                <xsl:with-param name="string" select="substring-after($string, $linefeed)"/>
                <xsl:with-param name="style" select="$style"/>
                <xsl:with-param name="linePrefix" select="$linePrefix"/>
              </xsl:call-template>
            </xsl:when>
            <xsl:otherwise>
              <w:p w:rsidR="00000000" w:rsidRDefault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</xsl:otherwise>
          </xsl:choose>
        </xsl:if>
      </xsl:template>
      <xsl:template name="ListItem">
        <xsl:param name="string"/>
        <xsl:param name="style"/>
        <xsl:param name="linePrefix"/>
        <w:pPr>
          <xsl:if test="(not($style) or $style = '')">
            <w:pStyle w:val="BeilagenListe"/>
          </xsl:if>
          <xsl:if test="($style and $style != '')">
            <xsl:element name="w:pStyle">
              <xsl:attribute name="w:val">
                <xsl:value-of select="$style"/>
              </xsl:attribute>
            </xsl:element>
          </xsl:if>
        </w:pPr>
        <xsl:if test="$linePrefix and $linePrefix != ''">
          <w:r>
            <w:t>
              <xsl:value-of select="$linePrefix"/>
            </w:t>
          </w:r>
        </xsl:if>
        <w:r>
          <xsl:if test="$linePrefix and $linePrefix != ''">
            <w:tab/>
          </xsl:if>
          <w:t>
            <xsl:variable name="stringNorm">
              <xsl:choose>
                <xsl:when test="starts-with(normalize-space($string), '- ')">
                  <xsl:value-of select="substring-after($string, '- ')"/>
                </xsl:when>
                <xsl:when test="starts-with(normalize-space($string), '-')">
                  <xsl:value-of select="substring-after($string, '-')"/>
                </xsl:when>
                <xsl:when test="starts-with(normalize-space($string), $linePrefix)">
                  <xsl:value-of select="substring-after($string, $linePrefix)"/>
                </xsl:when>
                <xsl:otherwise>
                  <xsl:value-of select="$string"/>
                </xsl:otherwise>
              </xsl:choose>
            </xsl:variable>
            <xsl:choose>
              <xsl:when test="contains($stringNorm, $linefeed)">
                <xsl:value-of select="substring-before($stringNorm, $linefeed)"/>
              </xsl:when>
              <xsl:otherwise>
                <xsl:value-of select="$stringNorm"/>
              </xsl:otherwise>
            </xsl:choose>
          </w:t>
        </w:r>
      </xsl:template>
      <xsl:template name="Recipient">
        <xsl:if test="(normalize-space(//Text[@id='Contact.Recipient.Selected.Transmission']) != '') and not (contains(normalize-space(//Text[@id='Contact.Recipient.Selected.Transmission']), '['))">
          <w:p w:rsidR="007F3BF0" w:rsidRPr="0063105C" w:rsidRDefault="007F3BF0" w:rsidP="00206857">
            <w:pPr>
              <w:pStyle w:val="BriefAnschrift"/>
              <w:rPr>
                <w:rFonts w:ascii="Arial Black" w:hAnsi="Arial Black"/>
              </w:rPr>
            </w:pPr>
            <w:r w:rsidRPr="0063105C">
              <w:rPr>
                <w:rFonts w:ascii="Arial Black" w:hAnsi="Arial Black"/>
              </w:rPr>
              <w:t>
                <xsl:value-of select="//Text[@id='Contact.Recipient.Selected.Transmission']"/>
              </w:t>
            </w:r>
          </w:p>
        </xsl:if>
        <xsl:call-template name="ViewRecipient">
          <xsl:with-param name="recipientString" select="//Text[@id='Person.Anschrift']"/>
          <xsl:with-param name="style">BriefAnschrift</xsl:with-param>
        </xsl:call-template>
      </xsl:template>
      <xsl:template name="ViewRecipient">
        <xsl:param name="recipientString"/>
        <xsl:param name="style"/>
        <xsl:choose>
          <xsl:when test="contains($recipientString, $linefeed)">
            <w:p w:rsidR="00CE0C6A" w:rsidRDefault="00CE0C6A" w:rsidP="00CE0C6A">
              <w:pPr>
                <w:pStyle w:val="BriefAnschrift"/>
              </w:pPr>
              <w:r>
                <w:t>
                  <xsl:value-of select="substring-before($recipientString, $linefeed)"/>
                </w:t>
              </w:r>
            </w:p>
            <xsl:call-template name="ViewRecipient">
              <xsl:with-param name="recipientString" select="substring-after($recipientString, $linefeed)"/>
            </xsl:call-template>
          </xsl:when>
          <xsl:otherwise>
            <w:p w:rsidR="00000000" w:rsidRDefault="00CE0C6A">
              <w:pPr>
                <w:pStyle w:val="BriefAnschrift"/>
              </w:pPr>
              <w:r>
                <w:t>
                  <xsl:value-of select="$recipientString"/>
                </w:t>
              </w:r>
            </w:p>
          </xsl:otherwise>
        </xsl:choose>
      </xsl:template>
      <xsl:template name="NumPages">
        <xsl:if test="(//CheckBox[@id='DocParam.ShowBlock3'] = 'false')">
          <w:p w:rsidR="00450F2D" w:rsidRDefault="00450F2D" w:rsidP="0079799C">
            <w:pPr>
              <w:pStyle w:val="BriefKopf"/>
            </w:pPr>
            <w:r w:rsidRPr="001045DA">
              <w:rPr>
                <w:rStyle w:val="PlaceholderText"/>
              </w:rPr>
              <w:t/>
            </w:r>
          </w:p>
        </xsl:if>
        <xsl:if test="(//CheckBox[@id='DocParam.ShowBlock3'] = 'true')">
          <w:p w:rsidR="00450F2D" w:rsidRDefault="00450F2D" w:rsidP="000F3ABA">
            <w:pPr>
              <w:pStyle w:val="BriefKopf"/>
            </w:pPr>
            <w:fldSimple w:instr=" PAGE   \* MERGEFORMAT ">
              <w:r>
                <w:rPr>
                  <w:noProof/>
                </w:rPr>
                <w:t>1</w:t>
              </w:r>
            </w:fldSimple>
            <w:r>
              <w:t>/</w:t>
            </w:r>
            <w:fldSimple w:instr=" NUMPAGES   \* MERGEFORMAT ">
              <w:r>
                <w:rPr>
                  <w:noProof/>
                </w:rPr>
                <w:t>1</w:t>
              </w:r>
            </w:fldSimple>
          </w:p>
        </xsl:if>
      </xsl:template>
      <xsl:template name="ContactList">
        <xsl:param name="typ"/>
        <xsl:param name="break"/>
        <xsl:variable name="filter">
          <xsl:choose>
            <xsl:when test="($typ) and ($typ = 'An' or $typ='Cc' or $typ='Bcc')">
              <xsl:value-of select="$typ"/>
            </xsl:when>
            <xsl:otherwise>An</xsl:otherwise>
          </xsl:choose>
        </xsl:variable>
        <xsl:variable name="breakchar">
          <xsl:choose>
            <xsl:when test="($break) and ($break != '')">
              <xsl:value-of select="$break"/>
            </xsl:when>
            <xsl:otherwise>,</xsl:otherwise>
          </xsl:choose>
        </xsl:variable>
        <xsl:for-each select="(//contact:ContactItem[contact:ContactViewOptions/@AddressingType=$filter])">
          <xsl:if test="(./contact:AddressType = 'PersonData') or (./contact:AddressType ='CompanyAndPersonData')">
            <xsl:value-of select="./contact:Person/contact:SalutationShort"/>
            <xsl:value-of select="$space"/>
            <xsl:if test="(./contact:Person/contact:Title) and (./contact:Person/contact:Title != '')">
              <xsl:value-of select="./contact:Person/contact:Title"/>
              <xsl:value-of select="$space"/>
            </xsl:if>
            <xsl:if test="(./contact:Person/contact:FirstName) and (./contact:Person/contact:FirstName != '')">
              <xsl:value-of select="./contact:Person/contact:FirstName"/>
              <xsl:value-of select="$space"/>
            </xsl:if>
            <xsl:if test="(./contact:Person/contact:LastName) and (./contact:Person/contact:LastName != '')">
              <xsl:value-of select="./contact:Person/contact:LastName"/>
            </xsl:if>
          </xsl:if>
          <xsl:if test="(./contact:AddressType ='CompanyData') or (./contact:AddressType ='CompanyAndPersonData')">
            <xsl:if test="(./contact:Company/contact:CompanyName/contact:Line[1]) and (./contact:Company/contact:CompanyName/contact:Line[1])">
              <xsl:if test="(./contact:AddressType ='CompanyAndPersonData')">
                <xsl:value-of select="$space"/>
                <xsl:text>-</xsl:text>
                <xsl:value-of select="$space"/>
              </xsl:if>
              <xsl:value-of select="./contact:Company/contact:CompanyName/contact:Line[1]"/>
              <xsl:if test="(./contact:Company/contact:CompanyName/contact:Line[2]) and (./contact:Company/contact:CompanyName/contact:Line[2])">
                <xsl:value-of select="$space"/>
                <xsl:value-of select="./contact:Company/contact:CompanyName/contact:Line[2]"/>
              </xsl:if>
            </xsl:if>
          </xsl:if>
          <xsl:if test="position() != last()">
            <xsl:value-of select="$breakchar"/>
            <xsl:value-of select="$space"/>
          </xsl:if>
        </xsl:for-each>
      </xsl:template>
    </xsl:stylesheet>
  </StyleSheet>
  <ExtendedBindings>
    <ExtendedBindingNode>
      <Tag>1842804354</Tag>
      <Title>Seitenzahl</Title>
      <Body>
        <w:sdtContent xmlns:xsl="http://www.w3.org/1999/XSL/Transform" xmlns:w="http://schemas.openxmlformats.org/wordprocessingml/2006/main">
          <w:p w:rsidR="0038345B" w:rsidRDefault="00B16068" w:rsidP="00A360B1">
            <w:pPr>
              <w:pStyle w:val="BriefKopf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38345B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38345B">
                <w:rPr>
                  <w:noProof/>
                </w:rPr>
                <w:t>2</w:t>
              </w:r>
            </w:fldSimple>
          </w:p>
          <w:p w:rsidR="00656C95" w:rsidRPr="0038345B" w:rsidRDefault="00FB0EB9" w:rsidP="0038345B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  <ExtendedBindingNode>
      <Tag>371887189</Tag>
      <Title>Seitenzahl Folgeseiten</Title>
      <Body>
        <w:sdtContent xmlns:xsl="http://www.w3.org/1999/XSL/Transform" xmlns:w="http://schemas.openxmlformats.org/wordprocessingml/2006/main">
          <w:p w:rsidR="00E320FC" w:rsidRDefault="00B16068" w:rsidP="00E320FC">
            <w:pPr>
              <w:pStyle w:val="BriefKopf"/>
              <w:spacing w:line="240" w:lineRule="auto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E320F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E320FC">
                <w:rPr>
                  <w:noProof/>
                </w:rPr>
                <w:t>2</w:t>
              </w:r>
            </w:fldSimple>
          </w:p>
          <w:p w:rsidR="00B16068" w:rsidRPr="00E320FC" w:rsidRDefault="0082050B" w:rsidP="00E320FC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</ExtendedBindings>
</OneOffixxExtendedBindingPart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D3B4F185DA3D4CB05F9C4C9E20B85B" ma:contentTypeVersion="11" ma:contentTypeDescription="Ein neues Dokument erstellen." ma:contentTypeScope="" ma:versionID="fd4c522e7c1ba389c0ef28d8fc191cb1">
  <xsd:schema xmlns:xsd="http://www.w3.org/2001/XMLSchema" xmlns:xs="http://www.w3.org/2001/XMLSchema" xmlns:p="http://schemas.microsoft.com/office/2006/metadata/properties" xmlns:ns2="98fe2ab8-7d83-4567-ba90-4f594ae3f4fd" xmlns:ns3="09640fe3-f50f-46c8-a6f7-a2176bb49e6a" targetNamespace="http://schemas.microsoft.com/office/2006/metadata/properties" ma:root="true" ma:fieldsID="be49d5eaf2a269482a3e3d593c28e72e" ns2:_="" ns3:_="">
    <xsd:import namespace="98fe2ab8-7d83-4567-ba90-4f594ae3f4fd"/>
    <xsd:import namespace="09640fe3-f50f-46c8-a6f7-a2176bb49e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e2ab8-7d83-4567-ba90-4f594ae3f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319013d-3902-4503-8c69-d95b42d8b0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40fe3-f50f-46c8-a6f7-a2176bb49e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a6014c-90cb-4023-9ceb-4d3e8cd86fa9}" ma:internalName="TaxCatchAll" ma:showField="CatchAllData" ma:web="09640fe3-f50f-46c8-a6f7-a2176bb49e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OneOffixxImageDefinitionPart xmlns:xsd="http://www.w3.org/2001/XMLSchema" xmlns:xsi="http://www.w3.org/2001/XMLSchema-instance" xmlns="http://schema.oneoffixx.com/OneOffixxImageDefinitionPart/1">
  <ImageDefinitions>
    <ImageSizeDefinition>
      <Id>2032969613</Id>
      <Width>0</Width>
      <Height>0</Height>
      <XPath>//Image[@id='Profile.Org.HeaderLogoShort']</XPath>
      <ImageHash>7fe544e2f398d2732a9ea51d50e24d16</ImageHash>
    </ImageSizeDefinition>
    <ImageSizeDefinition>
      <Id>155732410</Id>
      <Width>0</Width>
      <Height>0</Height>
      <XPath>//Image[@id='Profile.Org.Kanton']</XPath>
      <ImageHash>1a0b7be4d8c69e4fe4dabdfa77453b38</ImageHash>
    </ImageSizeDefinition>
    <ImageSizeDefinition>
      <Id>2120064574</Id>
      <Width>0</Width>
      <Height>0</Height>
      <XPath>//Image[@id='Profile.Org.Kanton']</XPath>
      <ImageHash>1a0b7be4d8c69e4fe4dabdfa77453b38</ImageHash>
    </ImageSizeDefinition>
    <ImageSizeDefinition>
      <Id>1768692683</Id>
      <Width>0</Width>
      <Height>0</Height>
      <XPath>//Image[@id='Profile.Org.HeaderLogoShort']</XPath>
      <ImageHash>7fe544e2f398d2732a9ea51d50e24d16</ImageHash>
    </ImageSizeDefinition>
    <ImageSizeDefinition>
      <Id>1768692683</Id>
      <Width>0</Width>
      <Height>0</Height>
      <XPath>//Image[@id='Profile.Org.Kanton']</XPath>
      <ImageHash>1a0b7be4d8c69e4fe4dabdfa77453b38</ImageHash>
    </ImageSizeDefinition>
    <ImageSizeDefinition>
      <Id>391736964</Id>
      <Width>0</Width>
      <Height>0</Height>
      <XPath>//Image[@id='Profile.Org.HeaderLogoShort']</XPath>
      <ImageHash>7fe544e2f398d2732a9ea51d50e24d16</ImageHash>
    </ImageSizeDefinition>
  </ImageDefinitions>
</OneOffixxImageDefinitionPart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8.xml>���%�"�"
</file>

<file path=customXml/itemProps1.xml><?xml version="1.0" encoding="utf-8"?>
<ds:datastoreItem xmlns:ds="http://schemas.openxmlformats.org/officeDocument/2006/customXml" ds:itemID="{6472253F-DBC3-4BE9-A569-6147ABA9731F}">
  <ds:schemaRefs>
    <ds:schemaRef ds:uri="http://www.w3.org/2001/XMLSchema"/>
    <ds:schemaRef ds:uri="http://schema.oneoffixx.com/OneOffixxFormattingPart/1"/>
    <ds:schemaRef ds:uri=""/>
  </ds:schemaRefs>
</ds:datastoreItem>
</file>

<file path=customXml/itemProps2.xml><?xml version="1.0" encoding="utf-8"?>
<ds:datastoreItem xmlns:ds="http://schemas.openxmlformats.org/officeDocument/2006/customXml" ds:itemID="{06006623-EC36-4A07-B7A3-846636590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5FF36D-C3DE-4BD7-ABAE-B7AAFA960D11}">
  <ds:schemaRefs>
    <ds:schemaRef ds:uri="http://schemas.openxmlformats.org/package/2006/metadata/core-properties"/>
    <ds:schemaRef ds:uri="http://schemas.microsoft.com/office/2006/documentManagement/types"/>
    <ds:schemaRef ds:uri="98fe2ab8-7d83-4567-ba90-4f594ae3f4fd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09640fe3-f50f-46c8-a6f7-a2176bb49e6a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C57DEF7-7FBA-4328-8089-D42F8DF79974}">
  <ds:schemaRefs>
    <ds:schemaRef ds:uri="http://www.w3.org/2001/XMLSchema"/>
    <ds:schemaRef ds:uri="http://schema.oneoffixx.com/OneOffixxExtendedBindingPart/1"/>
    <ds:schemaRef ds:uri="http://www.w3.org/1999/XSL/Transform"/>
    <ds:schemaRef ds:uri="http://schema.oneoffixx.com/OneOffixxContactsPart/1"/>
    <ds:schemaRef ds:uri="http://schemas.microsoft.com/office/word/2010/wordprocessingCanvas"/>
    <ds:schemaRef ds:uri="http://schemas.openxmlformats.org/markup-compatibility/2006"/>
    <ds:schemaRef ds:uri="urn:schemas-microsoft-com:office:office"/>
    <ds:schemaRef ds:uri="http://schemas.openxmlformats.org/officeDocument/2006/relationships"/>
    <ds:schemaRef ds:uri="http://schemas.openxmlformats.org/officeDocument/2006/math"/>
    <ds:schemaRef ds:uri="urn:schemas-microsoft-com:vml"/>
    <ds:schemaRef ds:uri="http://schemas.microsoft.com/office/word/2010/wordprocessingDrawing"/>
    <ds:schemaRef ds:uri="http://schemas.openxmlformats.org/drawingml/2006/wordprocessingDrawing"/>
    <ds:schemaRef ds:uri="urn:schemas-microsoft-com:office:word"/>
    <ds:schemaRef ds:uri="http://schemas.openxmlformats.org/wordprocessingml/2006/main"/>
    <ds:schemaRef ds:uri="http://schemas.microsoft.com/office/word/2010/wordml"/>
    <ds:schemaRef ds:uri="http://schemas.microsoft.com/office/word/2010/wordprocessingGroup"/>
    <ds:schemaRef ds:uri="http://schemas.microsoft.com/office/word/2010/wordprocessingInk"/>
    <ds:schemaRef ds:uri="http://schemas.microsoft.com/office/word/2006/wordml"/>
    <ds:schemaRef ds:uri="http://schemas.microsoft.com/office/word/2010/wordprocessingShape"/>
  </ds:schemaRefs>
</ds:datastoreItem>
</file>

<file path=customXml/itemProps5.xml><?xml version="1.0" encoding="utf-8"?>
<ds:datastoreItem xmlns:ds="http://schemas.openxmlformats.org/officeDocument/2006/customXml" ds:itemID="{D1BFB643-A37E-4B8C-A253-1DB7CEF94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e2ab8-7d83-4567-ba90-4f594ae3f4fd"/>
    <ds:schemaRef ds:uri="09640fe3-f50f-46c8-a6f7-a2176bb49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8738D2AD-ECE0-42FB-A7D1-83DF8C10BAB6}">
  <ds:schemaRefs>
    <ds:schemaRef ds:uri="http://www.w3.org/2001/XMLSchema"/>
    <ds:schemaRef ds:uri="http://schema.oneoffixx.com/OneOffixxImageDefinitionPart/1"/>
  </ds:schemaRefs>
</ds:datastoreItem>
</file>

<file path=customXml/itemProps7.xml><?xml version="1.0" encoding="utf-8"?>
<ds:datastoreItem xmlns:ds="http://schemas.openxmlformats.org/officeDocument/2006/customXml" ds:itemID="{95A6AB3B-C3C0-4762-8306-673E58FA0841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42C11AB0-332C-41C5-8D5A-0990D874DC64}">
  <ds:schemaRefs>
    <ds:schemaRef ds:uri="http://www.w3.org/2001/XMLSchema"/>
    <ds:schemaRef ds:uri="http://schema.oneoffixx.com/OneOffixxDocumentPart/1"/>
    <ds:schemaRef ds:uri="http://schema.oneoffixx.com/OneOffixxDocumentPart/1/Finalized"/>
  </ds:schemaRefs>
</ds:datastoreItem>
</file>

<file path=docMetadata/LabelInfo.xml><?xml version="1.0" encoding="utf-8"?>
<clbl:labelList xmlns:clbl="http://schemas.microsoft.com/office/2020/mipLabelMetadata">
  <clbl:label id="{a020d0ae-094a-4d44-b66c-ac3fe8e90c58}" enabled="0" method="" siteId="{a020d0ae-094a-4d44-b66c-ac3fe8e90c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46dbb1df-f421-4589-9d5f-eceb8920befe.dotx</Template>
  <TotalTime>0</TotalTime>
  <Pages>4</Pages>
  <Words>668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MD Rückblick</vt:lpstr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Rückblick</dc:title>
  <dc:creator>Andrea Lübberstedt;andreas.ulrich@vd.zh.ch</dc:creator>
  <cp:keywords>MD_Rückblick</cp:keywords>
  <dc:description>V2</dc:description>
  <cp:lastModifiedBy>Andreas Ulrich</cp:lastModifiedBy>
  <cp:revision>26</cp:revision>
  <cp:lastPrinted>2021-01-06T11:08:00Z</cp:lastPrinted>
  <dcterms:created xsi:type="dcterms:W3CDTF">2025-09-16T15:49:00Z</dcterms:created>
  <dcterms:modified xsi:type="dcterms:W3CDTF">2025-10-15T11:57:00Z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TrackRevision">
    <vt:bool>false</vt:bool>
  </property>
  <property fmtid="{D5CDD505-2E9C-101B-9397-08002B2CF9AE}" pid="3" name="ContentTypeId">
    <vt:lpwstr>0x01010083D3B4F185DA3D4CB05F9C4C9E20B85B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Organization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i5633e2d2a854a7db95fdb82aa43a166">
    <vt:lpwstr/>
  </property>
  <property fmtid="{D5CDD505-2E9C-101B-9397-08002B2CF9AE}" pid="12" name="ga57910a31624dbeaa60a19bb29bdef8">
    <vt:lpwstr/>
  </property>
  <property fmtid="{D5CDD505-2E9C-101B-9397-08002B2CF9AE}" pid="13" name="xd_Signature">
    <vt:bool>false</vt:bool>
  </property>
  <property fmtid="{D5CDD505-2E9C-101B-9397-08002B2CF9AE}" pid="14" name="Location">
    <vt:lpwstr/>
  </property>
  <property fmtid="{D5CDD505-2E9C-101B-9397-08002B2CF9AE}" pid="15" name="lcf76f155ced4ddcb4097134ff3c332f">
    <vt:lpwstr/>
  </property>
  <property fmtid="{D5CDD505-2E9C-101B-9397-08002B2CF9AE}" pid="16" name="TaxCatchAll">
    <vt:lpwstr/>
  </property>
  <property fmtid="{D5CDD505-2E9C-101B-9397-08002B2CF9AE}" pid="17" name="Order">
    <vt:r8>18700</vt:r8>
  </property>
</Properties>
</file>